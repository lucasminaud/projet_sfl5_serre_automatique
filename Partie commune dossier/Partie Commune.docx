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2" w:name="_Toc534731010"/>
                            <w:r w:rsidRPr="0024537E">
                              <w:rPr>
                                <w:b/>
                                <w:caps/>
                                <w:color w:val="545EA6"/>
                                <w:sz w:val="84"/>
                                <w:szCs w:val="36"/>
                              </w:rPr>
                              <w:t>Serre Automatique</w:t>
                            </w:r>
                            <w:bookmarkEnd w:id="2"/>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3" w:name="_Toc534731011"/>
                            <w:r w:rsidRPr="0024537E">
                              <w:rPr>
                                <w:color w:val="4472C4" w:themeColor="accent1"/>
                                <w:sz w:val="72"/>
                                <w:szCs w:val="72"/>
                              </w:rPr>
                              <w:t>Système d’acquisition</w:t>
                            </w:r>
                            <w:bookmarkEnd w:id="3"/>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A0139C">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A0139C">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A0139C">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A0139C">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A0139C">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A0139C">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6" w:name="_Toc4140203"/>
      <w:r>
        <w:lastRenderedPageBreak/>
        <w:t>Présentation du projet</w:t>
      </w:r>
      <w:bookmarkEnd w:id="6"/>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7" w:name="_Toc4140204"/>
      <w:r>
        <w:t>Enoncé général du besoin</w:t>
      </w:r>
      <w:bookmarkEnd w:id="7"/>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8" w:name="_Toc4140205"/>
      <w:r>
        <w:t>Aspect contractuel du projet</w:t>
      </w:r>
      <w:bookmarkEnd w:id="8"/>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9" w:name="_Toc4140206"/>
      <w:r>
        <w:t>Expression du besoin</w:t>
      </w:r>
      <w:bookmarkEnd w:id="9"/>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10" w:name="_Toc4140207"/>
      <w:r>
        <w:t>Identification des équipements</w:t>
      </w:r>
      <w:bookmarkEnd w:id="10"/>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11" w:name="_Toc4140208"/>
      <w:r>
        <w:t xml:space="preserve">Synoptique du </w:t>
      </w:r>
      <w:r w:rsidR="00C22B19">
        <w:t>système</w:t>
      </w:r>
      <w:bookmarkEnd w:id="11"/>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12" w:name="_Toc4140209"/>
      <w:r>
        <w:t xml:space="preserve">Description des </w:t>
      </w:r>
      <w:bookmarkEnd w:id="12"/>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3" w:name="_Toc4140210"/>
      <w:r>
        <w:t>Identification du besoin</w:t>
      </w:r>
      <w:bookmarkEnd w:id="13"/>
    </w:p>
    <w:p w14:paraId="01466DF1" w14:textId="77777777" w:rsidR="00784432" w:rsidRDefault="00784432" w:rsidP="00C23982">
      <w:pPr>
        <w:pStyle w:val="Titre3"/>
        <w:jc w:val="left"/>
      </w:pPr>
      <w:bookmarkStart w:id="14" w:name="_Toc4140211"/>
      <w:r>
        <w:t>Besoins fonctionnels</w:t>
      </w:r>
      <w:bookmarkEnd w:id="14"/>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5" w:name="_Toc4140212"/>
      <w:r>
        <w:t>Besoins non-fonctionnels</w:t>
      </w:r>
      <w:bookmarkEnd w:id="15"/>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6" w:name="_Toc4140213"/>
      <w:r>
        <w:t>Ressources mise à dispositions</w:t>
      </w:r>
      <w:bookmarkEnd w:id="16"/>
    </w:p>
    <w:p w14:paraId="616B710E" w14:textId="77777777" w:rsidR="00784432" w:rsidRDefault="00784432" w:rsidP="00C23982">
      <w:pPr>
        <w:pStyle w:val="Titre3"/>
        <w:jc w:val="left"/>
      </w:pPr>
      <w:bookmarkStart w:id="17" w:name="_Toc4140214"/>
      <w:r>
        <w:t>Ressources matérielles</w:t>
      </w:r>
      <w:bookmarkEnd w:id="17"/>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DD6C43">
        <w:rPr>
          <w:color w:val="FF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8" w:name="_Toc4140215"/>
      <w:r>
        <w:t>Ressources logicielle</w:t>
      </w:r>
      <w:r w:rsidR="00A7736D">
        <w:t>s</w:t>
      </w:r>
      <w:bookmarkEnd w:id="18"/>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77777777" w:rsidR="00DD6C43" w:rsidRDefault="00DD6C43" w:rsidP="0054294F">
      <w:pPr>
        <w:ind w:left="360"/>
        <w:jc w:val="both"/>
      </w:pP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9"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lastRenderedPageBreak/>
        <w:t>Analyse</w:t>
      </w:r>
      <w:bookmarkEnd w:id="19"/>
    </w:p>
    <w:p w14:paraId="57637839" w14:textId="77777777" w:rsidR="00F9779D" w:rsidRPr="00F9779D" w:rsidRDefault="00F9779D" w:rsidP="00F9779D"/>
    <w:p w14:paraId="1E07FAFA" w14:textId="77777777" w:rsidR="009F6770" w:rsidRDefault="009F6770" w:rsidP="00C23982">
      <w:pPr>
        <w:pStyle w:val="Titre3"/>
        <w:jc w:val="left"/>
      </w:pPr>
      <w:bookmarkStart w:id="20" w:name="_Toc4140218"/>
      <w:r>
        <w:t>Tâches à réaliser</w:t>
      </w:r>
      <w:bookmarkEnd w:id="20"/>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7CD2B8D8" w14:textId="77777777" w:rsidR="006624E8" w:rsidRDefault="006624E8" w:rsidP="006624E8">
      <w:pPr>
        <w:pStyle w:val="Paragraphedeliste"/>
        <w:numPr>
          <w:ilvl w:val="0"/>
          <w:numId w:val="1"/>
        </w:numPr>
        <w:jc w:val="left"/>
      </w:pPr>
      <w:r>
        <w:t>Etude et configuration réseau du matériel</w:t>
      </w:r>
    </w:p>
    <w:p w14:paraId="3B0A21B1" w14:textId="77777777" w:rsidR="006624E8" w:rsidRDefault="006624E8" w:rsidP="006624E8">
      <w:pPr>
        <w:pStyle w:val="Paragraphedeliste"/>
        <w:numPr>
          <w:ilvl w:val="0"/>
          <w:numId w:val="1"/>
        </w:numPr>
        <w:jc w:val="left"/>
      </w:pPr>
      <w:r>
        <w:t>Réalisation de l’application web de visualisation périodique</w:t>
      </w:r>
    </w:p>
    <w:p w14:paraId="0EBB5A72" w14:textId="77777777" w:rsidR="00500592" w:rsidRDefault="00500592" w:rsidP="006624E8">
      <w:pPr>
        <w:pStyle w:val="Paragraphedeliste"/>
        <w:numPr>
          <w:ilvl w:val="0"/>
          <w:numId w:val="1"/>
        </w:numPr>
        <w:jc w:val="left"/>
      </w:pPr>
      <w:r>
        <w:t>Acquisition de la mesure hygrométrie</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CE028C">
      <w:pPr>
        <w:pStyle w:val="Titre3"/>
        <w:jc w:val="left"/>
      </w:pPr>
      <w:r>
        <w:t>Suivi de gestion</w:t>
      </w:r>
    </w:p>
    <w:p w14:paraId="41239C5C" w14:textId="2CFD2DDA" w:rsidR="00CE61B9" w:rsidRDefault="00CE61B9" w:rsidP="00C23982">
      <w:pPr>
        <w:pStyle w:val="Titre3"/>
        <w:jc w:val="left"/>
      </w:pPr>
      <w:bookmarkStart w:id="21"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w:t>
      </w:r>
      <w:r>
        <w:t xml:space="preserve"> la carte gestion</w:t>
      </w:r>
      <w:r>
        <w:t>.</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lastRenderedPageBreak/>
        <w:t>Etudiant n°2</w:t>
      </w:r>
      <w:r>
        <w:t> :</w:t>
      </w:r>
    </w:p>
    <w:p w14:paraId="2E6730F1" w14:textId="77777777" w:rsidR="00CE028C" w:rsidRDefault="00CE028C" w:rsidP="00CE028C">
      <w:pPr>
        <w:jc w:val="left"/>
      </w:pPr>
    </w:p>
    <w:p w14:paraId="47CD66A4" w14:textId="77777777" w:rsidR="00CE028C" w:rsidRDefault="00CE028C" w:rsidP="00CE028C">
      <w:pPr>
        <w:pStyle w:val="Paragraphedeliste"/>
        <w:numPr>
          <w:ilvl w:val="0"/>
          <w:numId w:val="1"/>
        </w:numPr>
        <w:jc w:val="left"/>
      </w:pPr>
      <w:r>
        <w:t>Etude et configuration réseau du matériel</w:t>
      </w:r>
    </w:p>
    <w:p w14:paraId="2DE77A4B" w14:textId="77777777" w:rsidR="00CE028C" w:rsidRDefault="00CE028C" w:rsidP="00CE028C">
      <w:pPr>
        <w:pStyle w:val="Paragraphedeliste"/>
        <w:numPr>
          <w:ilvl w:val="0"/>
          <w:numId w:val="1"/>
        </w:numPr>
        <w:jc w:val="left"/>
      </w:pPr>
      <w:r>
        <w:t>Réalisation de l’application web de visualisation périodique</w:t>
      </w:r>
    </w:p>
    <w:p w14:paraId="244B6B7C" w14:textId="77777777" w:rsidR="00CE028C" w:rsidRDefault="00CE028C" w:rsidP="00CE028C">
      <w:pPr>
        <w:pStyle w:val="Paragraphedeliste"/>
        <w:numPr>
          <w:ilvl w:val="0"/>
          <w:numId w:val="1"/>
        </w:numPr>
        <w:jc w:val="left"/>
      </w:pPr>
      <w:r>
        <w:t>Acquisition de la mesure hygrométrie</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Default="003C2019" w:rsidP="003C2019">
      <w:pPr>
        <w:pStyle w:val="Titre3"/>
        <w:jc w:val="left"/>
      </w:pPr>
      <w:r>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1918F0BA" w:rsidR="00CD0FFF" w:rsidRDefault="00CD0FFF" w:rsidP="00CD0FFF">
      <w:pPr>
        <w:pStyle w:val="Paragraphedeliste"/>
        <w:numPr>
          <w:ilvl w:val="0"/>
          <w:numId w:val="1"/>
        </w:numPr>
        <w:jc w:val="left"/>
      </w:pPr>
      <w:r>
        <w:t>La</w:t>
      </w:r>
      <w:r>
        <w:t xml:space="preserve"> version Raspbian</w:t>
      </w:r>
      <w:r>
        <w:t xml:space="preserve"> </w:t>
      </w:r>
      <w:r w:rsidRPr="00CD0FFF">
        <w:rPr>
          <w:color w:val="C00000"/>
        </w:rPr>
        <w:t>(mettre la version)</w:t>
      </w:r>
      <w:r>
        <w:t xml:space="preserve"> est</w:t>
      </w:r>
      <w:r>
        <w:t xml:space="preserve"> bien</w:t>
      </w:r>
      <w:r>
        <w:t xml:space="preserve"> </w:t>
      </w:r>
      <w:r>
        <w:t>installée</w:t>
      </w:r>
      <w:r>
        <w:t xml:space="preserve"> </w:t>
      </w:r>
      <w:r>
        <w:t>et communique.</w:t>
      </w:r>
    </w:p>
    <w:p w14:paraId="750C4F90" w14:textId="7E1051C2" w:rsidR="00CD0FFF" w:rsidRDefault="00CD0FFF" w:rsidP="00CD0FFF">
      <w:pPr>
        <w:pStyle w:val="Paragraphedeliste"/>
        <w:numPr>
          <w:ilvl w:val="0"/>
          <w:numId w:val="1"/>
        </w:numPr>
        <w:jc w:val="both"/>
      </w:pPr>
      <w:r>
        <w:t xml:space="preserve">Le programme </w:t>
      </w:r>
      <w:r>
        <w:t>est en développement.</w:t>
      </w:r>
    </w:p>
    <w:p w14:paraId="7455439E" w14:textId="54229BA3" w:rsidR="00CD0FFF" w:rsidRDefault="00CD0FFF" w:rsidP="00CD0FFF">
      <w:pPr>
        <w:pStyle w:val="Paragraphedeliste"/>
        <w:numPr>
          <w:ilvl w:val="0"/>
          <w:numId w:val="1"/>
        </w:numPr>
        <w:jc w:val="both"/>
      </w:pPr>
      <w:r>
        <w:t xml:space="preserve">Les capteurs anémomètre et girouette </w:t>
      </w:r>
      <w:r>
        <w:t>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77777777" w:rsidR="003C2019" w:rsidRDefault="003C2019" w:rsidP="003C2019">
      <w:pPr>
        <w:jc w:val="left"/>
      </w:pPr>
      <w:r w:rsidRPr="006624E8">
        <w:rPr>
          <w:u w:val="single"/>
        </w:rPr>
        <w:t>Etudiant n°2</w:t>
      </w:r>
      <w:r>
        <w:t> :</w:t>
      </w:r>
    </w:p>
    <w:p w14:paraId="67E850FD" w14:textId="77777777"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 xml:space="preserve">Base de données </w:t>
      </w:r>
      <w:r>
        <w:t>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553DBC1" w:rsidR="003C2019" w:rsidRPr="004D0592"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01D84F60" w14:textId="77777777" w:rsidR="003C2019" w:rsidRDefault="003C2019" w:rsidP="003C2019">
      <w:pPr>
        <w:jc w:val="left"/>
        <w:rPr>
          <w:u w:val="single"/>
        </w:rPr>
      </w:pPr>
      <w:r>
        <w:rPr>
          <w:u w:val="single"/>
        </w:rPr>
        <w:t>Etudiant n°4 :</w:t>
      </w:r>
    </w:p>
    <w:p w14:paraId="11FAA604" w14:textId="77777777" w:rsidR="003C2019" w:rsidRPr="003C2019" w:rsidRDefault="003C2019" w:rsidP="003C2019">
      <w:pPr>
        <w:jc w:val="left"/>
      </w:pPr>
      <w:bookmarkStart w:id="22" w:name="_GoBack"/>
      <w:bookmarkEnd w:id="22"/>
    </w:p>
    <w:p w14:paraId="4A36170A" w14:textId="77777777" w:rsidR="00CE028C" w:rsidRPr="00CE028C" w:rsidRDefault="00CE028C" w:rsidP="00CE028C">
      <w:pPr>
        <w:jc w:val="left"/>
      </w:pPr>
    </w:p>
    <w:p w14:paraId="0E3257CE" w14:textId="1EA4A290" w:rsidR="00CE61B9" w:rsidRPr="00F9779D" w:rsidRDefault="00F9779D" w:rsidP="00C23982">
      <w:pPr>
        <w:pStyle w:val="Titre3"/>
        <w:jc w:val="left"/>
        <w:rPr>
          <w:color w:val="C00000"/>
        </w:rPr>
      </w:pPr>
      <w:r w:rsidRPr="00F9779D">
        <w:rPr>
          <w:color w:val="C00000"/>
        </w:rPr>
        <w:t>METTRE ICI L’EXPLICATION DE VOS CHOIX, EXPLIQUER LES METHODES CHOISIES</w:t>
      </w: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21"/>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3"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05EE42D3" w14:textId="77777777" w:rsidR="00F9779D" w:rsidRPr="00F9779D" w:rsidRDefault="00F9779D" w:rsidP="00F9779D">
      <w:pPr>
        <w:pStyle w:val="Titre3"/>
        <w:jc w:val="left"/>
        <w:rPr>
          <w:color w:val="C00000"/>
        </w:rPr>
      </w:pPr>
      <w:r w:rsidRPr="00F9779D">
        <w:rPr>
          <w:color w:val="C00000"/>
        </w:rPr>
        <w:t>METTRE TOUT LES DIAGRAMMES, MAIS VRAIMENT TOUS</w:t>
      </w:r>
    </w:p>
    <w:p w14:paraId="20864D54" w14:textId="77777777" w:rsidR="00F9779D" w:rsidRDefault="00F9779D" w:rsidP="008C633A">
      <w:pPr>
        <w:pStyle w:val="Titre3"/>
        <w:jc w:val="left"/>
      </w:pPr>
    </w:p>
    <w:p w14:paraId="5B515D97" w14:textId="77777777" w:rsidR="00F9779D" w:rsidRDefault="00F9779D" w:rsidP="008C633A">
      <w:pPr>
        <w:pStyle w:val="Titre3"/>
        <w:jc w:val="left"/>
      </w:pPr>
    </w:p>
    <w:p w14:paraId="5B804E09" w14:textId="77777777" w:rsidR="008C633A" w:rsidRDefault="009F6770" w:rsidP="008C633A">
      <w:pPr>
        <w:pStyle w:val="Titre3"/>
        <w:jc w:val="left"/>
      </w:pPr>
      <w:r>
        <w:t>Diagramme d’exigence</w:t>
      </w:r>
      <w:bookmarkEnd w:id="23"/>
      <w:r w:rsidR="001735EC">
        <w:t>s</w:t>
      </w:r>
    </w:p>
    <w:p w14:paraId="643E837D" w14:textId="77777777" w:rsidR="008C633A" w:rsidRDefault="008C633A" w:rsidP="008C633A">
      <w:pPr>
        <w:ind w:hanging="1797"/>
        <w:rPr>
          <w:noProof/>
        </w:rPr>
      </w:pPr>
    </w:p>
    <w:p w14:paraId="4D47328B" w14:textId="77777777" w:rsidR="008C633A" w:rsidRPr="008C633A" w:rsidRDefault="008C633A" w:rsidP="008C633A">
      <w:pPr>
        <w:ind w:hanging="1797"/>
      </w:pPr>
      <w:r>
        <w:rPr>
          <w:noProof/>
        </w:rPr>
        <w:lastRenderedPageBreak/>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4" w:name="_Toc4140221"/>
      <w:r>
        <w:lastRenderedPageBreak/>
        <w:t>Diagramme</w:t>
      </w:r>
      <w:r w:rsidR="001735EC">
        <w:t>s</w:t>
      </w:r>
      <w:r>
        <w:t xml:space="preserve"> de</w:t>
      </w:r>
      <w:r w:rsidR="001735EC">
        <w:t>s</w:t>
      </w:r>
      <w:r>
        <w:t xml:space="preserve"> cas d’utilisation</w:t>
      </w:r>
      <w:bookmarkEnd w:id="24"/>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5"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5"/>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6" w:name="_Toc4140223"/>
      <w:r>
        <w:lastRenderedPageBreak/>
        <w:t>Diagramme</w:t>
      </w:r>
      <w:r w:rsidR="001735EC">
        <w:t>s</w:t>
      </w:r>
      <w:r>
        <w:t xml:space="preserve"> de classe</w:t>
      </w:r>
      <w:bookmarkEnd w:id="26"/>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77777777"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4BFD7EC6" wp14:editId="56F54C98">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536B1B84" w14:textId="77777777" w:rsidR="00F9779D" w:rsidRDefault="00F9779D" w:rsidP="00F9779D"/>
    <w:p w14:paraId="4F0B876B" w14:textId="77777777" w:rsidR="00F9779D" w:rsidRDefault="00F9779D" w:rsidP="00F9779D"/>
    <w:p w14:paraId="0857065E" w14:textId="77777777" w:rsidR="00F9779D" w:rsidRDefault="00F9779D" w:rsidP="00F9779D"/>
    <w:p w14:paraId="0D9BE63F" w14:textId="77777777" w:rsidR="00F9779D" w:rsidRDefault="00F9779D" w:rsidP="00F9779D"/>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5E20291D" w14:textId="77777777" w:rsidR="00F9779D" w:rsidRDefault="00F9779D" w:rsidP="00F9779D"/>
    <w:p w14:paraId="12D6241D" w14:textId="77777777" w:rsidR="00F9779D" w:rsidRDefault="00F9779D" w:rsidP="00F9779D">
      <w:pPr>
        <w:jc w:val="both"/>
      </w:pPr>
    </w:p>
    <w:p w14:paraId="3C343990" w14:textId="77777777" w:rsidR="00F9779D" w:rsidRDefault="00F9779D"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27" w:name="_Toc4140224"/>
      <w:r>
        <w:lastRenderedPageBreak/>
        <w:t>Diagramme de Base de données</w:t>
      </w:r>
      <w:bookmarkEnd w:id="27"/>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8" w:name="_Toc4140225"/>
      <w:r>
        <w:t>Diagramme de Déploiement</w:t>
      </w:r>
      <w:bookmarkEnd w:id="28"/>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73FF91" w14:textId="77777777" w:rsidR="00A0139C" w:rsidRDefault="00A0139C">
      <w:r>
        <w:separator/>
      </w:r>
    </w:p>
  </w:endnote>
  <w:endnote w:type="continuationSeparator" w:id="0">
    <w:p w14:paraId="608910F2" w14:textId="77777777" w:rsidR="00A0139C" w:rsidRDefault="00A01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0CB3DDE5" w14:textId="77777777"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BFE3B" w14:textId="77777777" w:rsidR="00A0139C" w:rsidRDefault="00A0139C">
      <w:r>
        <w:separator/>
      </w:r>
    </w:p>
  </w:footnote>
  <w:footnote w:type="continuationSeparator" w:id="0">
    <w:p w14:paraId="622F0419" w14:textId="77777777" w:rsidR="00A0139C" w:rsidRDefault="00A013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2019"/>
    <w:rsid w:val="003C7B99"/>
    <w:rsid w:val="003F0696"/>
    <w:rsid w:val="003F0A6B"/>
    <w:rsid w:val="003F2ED6"/>
    <w:rsid w:val="00420F85"/>
    <w:rsid w:val="004248C9"/>
    <w:rsid w:val="0042530B"/>
    <w:rsid w:val="004340C0"/>
    <w:rsid w:val="00493F28"/>
    <w:rsid w:val="00497CD1"/>
    <w:rsid w:val="004D0592"/>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71324"/>
    <w:rsid w:val="00675066"/>
    <w:rsid w:val="006D0201"/>
    <w:rsid w:val="006E075A"/>
    <w:rsid w:val="006F77CA"/>
    <w:rsid w:val="007138C0"/>
    <w:rsid w:val="00715171"/>
    <w:rsid w:val="00732AF9"/>
    <w:rsid w:val="00752CE7"/>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0139C"/>
    <w:rsid w:val="00A1205E"/>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0FFF"/>
    <w:rsid w:val="00CD39CA"/>
    <w:rsid w:val="00CE028C"/>
    <w:rsid w:val="00CE61B9"/>
    <w:rsid w:val="00D278D9"/>
    <w:rsid w:val="00D465EC"/>
    <w:rsid w:val="00D7628B"/>
    <w:rsid w:val="00D923FF"/>
    <w:rsid w:val="00DB266C"/>
    <w:rsid w:val="00DB2CBB"/>
    <w:rsid w:val="00DB5377"/>
    <w:rsid w:val="00DC313E"/>
    <w:rsid w:val="00DD07F5"/>
    <w:rsid w:val="00DD6C43"/>
    <w:rsid w:val="00DD7E3A"/>
    <w:rsid w:val="00DE5713"/>
    <w:rsid w:val="00DE77E0"/>
    <w:rsid w:val="00E03016"/>
    <w:rsid w:val="00E22566"/>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chevallier\Documents\GitHub\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12241-093C-4977-9DED-95399C65E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1114</TotalTime>
  <Pages>18</Pages>
  <Words>1968</Words>
  <Characters>10824</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CHEVALLIER Valentin</cp:lastModifiedBy>
  <cp:revision>64</cp:revision>
  <cp:lastPrinted>2004-03-15T15:16:00Z</cp:lastPrinted>
  <dcterms:created xsi:type="dcterms:W3CDTF">2019-01-08T15:33:00Z</dcterms:created>
  <dcterms:modified xsi:type="dcterms:W3CDTF">2019-04-23T09:44:00Z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