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630737" w:rsidRPr="0024537E" w:rsidRDefault="00630737"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630737" w:rsidRPr="0024537E" w:rsidRDefault="00630737"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630737" w:rsidRPr="0024537E" w:rsidRDefault="00630737" w:rsidP="0024537E">
                            <w:pPr>
                              <w:rPr>
                                <w:b/>
                                <w:caps/>
                                <w:color w:val="545EA6"/>
                                <w:sz w:val="84"/>
                                <w:szCs w:val="36"/>
                              </w:rPr>
                            </w:pPr>
                            <w:bookmarkStart w:id="1" w:name="_Toc534731010"/>
                            <w:r w:rsidRPr="0024537E">
                              <w:rPr>
                                <w:b/>
                                <w:caps/>
                                <w:color w:val="545EA6"/>
                                <w:sz w:val="84"/>
                                <w:szCs w:val="36"/>
                              </w:rPr>
                              <w:t>Serre Automatique</w:t>
                            </w:r>
                            <w:bookmarkEnd w:id="1"/>
                            <w:r w:rsidRPr="0024537E">
                              <w:rPr>
                                <w:b/>
                                <w:caps/>
                                <w:color w:val="545EA6"/>
                                <w:sz w:val="84"/>
                                <w:szCs w:val="36"/>
                              </w:rPr>
                              <w:t xml:space="preserve"> </w:t>
                            </w:r>
                          </w:p>
                          <w:p w14:paraId="175FC8EE" w14:textId="77777777" w:rsidR="00630737" w:rsidRPr="00EF3DDF" w:rsidRDefault="00630737" w:rsidP="00EF3DDF"/>
                          <w:p w14:paraId="50AC20FC" w14:textId="77777777" w:rsidR="00630737" w:rsidRPr="0024537E" w:rsidRDefault="00630737" w:rsidP="0024537E">
                            <w:pPr>
                              <w:ind w:firstLine="720"/>
                              <w:rPr>
                                <w:color w:val="4472C4" w:themeColor="accent1"/>
                                <w:sz w:val="72"/>
                                <w:szCs w:val="72"/>
                              </w:rPr>
                            </w:pPr>
                            <w:bookmarkStart w:id="2" w:name="_Toc534731011"/>
                            <w:r w:rsidRPr="0024537E">
                              <w:rPr>
                                <w:color w:val="4472C4" w:themeColor="accent1"/>
                                <w:sz w:val="72"/>
                                <w:szCs w:val="72"/>
                              </w:rPr>
                              <w:t>Système d’acquisition</w:t>
                            </w:r>
                            <w:bookmarkEnd w:id="2"/>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630737" w:rsidRPr="0024537E" w:rsidRDefault="00630737"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630737" w:rsidRPr="00EF3DDF" w:rsidRDefault="00630737" w:rsidP="00EF3DDF"/>
                    <w:p w14:paraId="50AC20FC" w14:textId="77777777" w:rsidR="00630737" w:rsidRPr="0024537E" w:rsidRDefault="00630737" w:rsidP="0024537E">
                      <w:pPr>
                        <w:ind w:firstLine="720"/>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630737" w:rsidRDefault="00630737" w:rsidP="00715171">
                            <w:pPr>
                              <w:pStyle w:val="Sansinterligne"/>
                            </w:pPr>
                            <w:r>
                              <w:t>Ce document regroupe l’analyse du projet, ses spécifications ainsi que les outils liés à son développement.</w:t>
                            </w:r>
                          </w:p>
                          <w:p w14:paraId="1999F2A4" w14:textId="77777777" w:rsidR="00630737" w:rsidRDefault="00630737" w:rsidP="00715171">
                            <w:pPr>
                              <w:pStyle w:val="Sansinterligne"/>
                            </w:pPr>
                          </w:p>
                          <w:p w14:paraId="41FE2B96" w14:textId="77777777" w:rsidR="00630737" w:rsidRDefault="00630737" w:rsidP="00715171">
                            <w:pPr>
                              <w:pStyle w:val="Sansinterligne"/>
                            </w:pPr>
                            <w:r>
                              <w:t>Lucas Minaud, Audran Raynal, Killian Labattut, Valentin Chevallier</w:t>
                            </w:r>
                          </w:p>
                          <w:p w14:paraId="4EDAE133" w14:textId="640F781C" w:rsidR="00630737" w:rsidRPr="00802DE5" w:rsidRDefault="00630737" w:rsidP="00715171">
                            <w:pPr>
                              <w:pStyle w:val="Sansinterligne"/>
                            </w:pPr>
                            <w:r>
                              <w:t>Créé le 08/01/2019</w:t>
                            </w:r>
                          </w:p>
                          <w:p w14:paraId="3DFE34D9" w14:textId="77777777" w:rsidR="00630737" w:rsidRPr="00802DE5" w:rsidRDefault="00630737"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630737" w:rsidRDefault="00630737" w:rsidP="00715171">
                      <w:pPr>
                        <w:pStyle w:val="Sansinterligne"/>
                      </w:pPr>
                      <w:r>
                        <w:t>Ce document regroupe l’analyse du projet, ses spécifications ainsi que les outils liés à son développement.</w:t>
                      </w:r>
                    </w:p>
                    <w:p w14:paraId="1999F2A4" w14:textId="77777777" w:rsidR="00630737" w:rsidRDefault="00630737" w:rsidP="00715171">
                      <w:pPr>
                        <w:pStyle w:val="Sansinterligne"/>
                      </w:pPr>
                    </w:p>
                    <w:p w14:paraId="41FE2B96" w14:textId="77777777" w:rsidR="00630737" w:rsidRDefault="00630737" w:rsidP="00715171">
                      <w:pPr>
                        <w:pStyle w:val="Sansinterligne"/>
                      </w:pPr>
                      <w:r>
                        <w:t>Lucas Minaud, Audran Raynal, Killian Labattut, Valentin Chevallier</w:t>
                      </w:r>
                    </w:p>
                    <w:p w14:paraId="4EDAE133" w14:textId="640F781C" w:rsidR="00630737" w:rsidRPr="00802DE5" w:rsidRDefault="00630737" w:rsidP="00715171">
                      <w:pPr>
                        <w:pStyle w:val="Sansinterligne"/>
                      </w:pPr>
                      <w:r>
                        <w:t>Créé le 08/01/2019</w:t>
                      </w:r>
                    </w:p>
                    <w:p w14:paraId="3DFE34D9" w14:textId="77777777" w:rsidR="00630737" w:rsidRPr="00802DE5" w:rsidRDefault="00630737"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64405CB0" w14:textId="21FA9976" w:rsidR="00630737" w:rsidRDefault="00784432">
          <w:pPr>
            <w:pStyle w:val="TM1"/>
            <w:tabs>
              <w:tab w:val="left" w:pos="480"/>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9410876" w:history="1">
            <w:r w:rsidR="00630737" w:rsidRPr="002062BA">
              <w:rPr>
                <w:rStyle w:val="Lienhypertexte"/>
                <w:noProof/>
              </w:rPr>
              <w:t>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Présentation du projet</w:t>
            </w:r>
            <w:r w:rsidR="00630737">
              <w:rPr>
                <w:noProof/>
                <w:webHidden/>
              </w:rPr>
              <w:tab/>
            </w:r>
            <w:r w:rsidR="00630737">
              <w:rPr>
                <w:noProof/>
                <w:webHidden/>
              </w:rPr>
              <w:fldChar w:fldCharType="begin"/>
            </w:r>
            <w:r w:rsidR="00630737">
              <w:rPr>
                <w:noProof/>
                <w:webHidden/>
              </w:rPr>
              <w:instrText xml:space="preserve"> PAGEREF _Toc9410876 \h </w:instrText>
            </w:r>
            <w:r w:rsidR="00630737">
              <w:rPr>
                <w:noProof/>
                <w:webHidden/>
              </w:rPr>
            </w:r>
            <w:r w:rsidR="00630737">
              <w:rPr>
                <w:noProof/>
                <w:webHidden/>
              </w:rPr>
              <w:fldChar w:fldCharType="separate"/>
            </w:r>
            <w:r w:rsidR="00630737">
              <w:rPr>
                <w:noProof/>
                <w:webHidden/>
              </w:rPr>
              <w:t>2</w:t>
            </w:r>
            <w:r w:rsidR="00630737">
              <w:rPr>
                <w:noProof/>
                <w:webHidden/>
              </w:rPr>
              <w:fldChar w:fldCharType="end"/>
            </w:r>
          </w:hyperlink>
        </w:p>
        <w:p w14:paraId="1430B7EA" w14:textId="063A9558"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77"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Enoncé général du besoin</w:t>
            </w:r>
            <w:r w:rsidR="00630737">
              <w:rPr>
                <w:noProof/>
                <w:webHidden/>
              </w:rPr>
              <w:tab/>
            </w:r>
            <w:r w:rsidR="00630737">
              <w:rPr>
                <w:noProof/>
                <w:webHidden/>
              </w:rPr>
              <w:fldChar w:fldCharType="begin"/>
            </w:r>
            <w:r w:rsidR="00630737">
              <w:rPr>
                <w:noProof/>
                <w:webHidden/>
              </w:rPr>
              <w:instrText xml:space="preserve"> PAGEREF _Toc9410877 \h </w:instrText>
            </w:r>
            <w:r w:rsidR="00630737">
              <w:rPr>
                <w:noProof/>
                <w:webHidden/>
              </w:rPr>
            </w:r>
            <w:r w:rsidR="00630737">
              <w:rPr>
                <w:noProof/>
                <w:webHidden/>
              </w:rPr>
              <w:fldChar w:fldCharType="separate"/>
            </w:r>
            <w:r w:rsidR="00630737">
              <w:rPr>
                <w:noProof/>
                <w:webHidden/>
              </w:rPr>
              <w:t>2</w:t>
            </w:r>
            <w:r w:rsidR="00630737">
              <w:rPr>
                <w:noProof/>
                <w:webHidden/>
              </w:rPr>
              <w:fldChar w:fldCharType="end"/>
            </w:r>
          </w:hyperlink>
        </w:p>
        <w:p w14:paraId="2C0C35AB" w14:textId="034DBCD4"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78"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Aspect contractuel du projet</w:t>
            </w:r>
            <w:r w:rsidR="00630737">
              <w:rPr>
                <w:noProof/>
                <w:webHidden/>
              </w:rPr>
              <w:tab/>
            </w:r>
            <w:r w:rsidR="00630737">
              <w:rPr>
                <w:noProof/>
                <w:webHidden/>
              </w:rPr>
              <w:fldChar w:fldCharType="begin"/>
            </w:r>
            <w:r w:rsidR="00630737">
              <w:rPr>
                <w:noProof/>
                <w:webHidden/>
              </w:rPr>
              <w:instrText xml:space="preserve"> PAGEREF _Toc9410878 \h </w:instrText>
            </w:r>
            <w:r w:rsidR="00630737">
              <w:rPr>
                <w:noProof/>
                <w:webHidden/>
              </w:rPr>
            </w:r>
            <w:r w:rsidR="00630737">
              <w:rPr>
                <w:noProof/>
                <w:webHidden/>
              </w:rPr>
              <w:fldChar w:fldCharType="separate"/>
            </w:r>
            <w:r w:rsidR="00630737">
              <w:rPr>
                <w:noProof/>
                <w:webHidden/>
              </w:rPr>
              <w:t>2</w:t>
            </w:r>
            <w:r w:rsidR="00630737">
              <w:rPr>
                <w:noProof/>
                <w:webHidden/>
              </w:rPr>
              <w:fldChar w:fldCharType="end"/>
            </w:r>
          </w:hyperlink>
        </w:p>
        <w:p w14:paraId="6B73BAA8" w14:textId="3EFE991A" w:rsidR="00630737" w:rsidRDefault="00930EEE">
          <w:pPr>
            <w:pStyle w:val="TM1"/>
            <w:tabs>
              <w:tab w:val="left" w:pos="480"/>
              <w:tab w:val="right" w:leader="dot" w:pos="8636"/>
            </w:tabs>
            <w:rPr>
              <w:rFonts w:asciiTheme="minorHAnsi" w:eastAsiaTheme="minorEastAsia" w:hAnsiTheme="minorHAnsi" w:cstheme="minorBidi"/>
              <w:noProof/>
              <w:color w:val="auto"/>
              <w:sz w:val="22"/>
              <w:szCs w:val="22"/>
              <w:lang w:eastAsia="fr-FR"/>
            </w:rPr>
          </w:pPr>
          <w:hyperlink w:anchor="_Toc9410879" w:history="1">
            <w:r w:rsidR="00630737" w:rsidRPr="002062BA">
              <w:rPr>
                <w:rStyle w:val="Lienhypertexte"/>
                <w:noProof/>
              </w:rPr>
              <w:t>II.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Expression du besoin</w:t>
            </w:r>
            <w:r w:rsidR="00630737">
              <w:rPr>
                <w:noProof/>
                <w:webHidden/>
              </w:rPr>
              <w:tab/>
            </w:r>
            <w:r w:rsidR="00630737">
              <w:rPr>
                <w:noProof/>
                <w:webHidden/>
              </w:rPr>
              <w:fldChar w:fldCharType="begin"/>
            </w:r>
            <w:r w:rsidR="00630737">
              <w:rPr>
                <w:noProof/>
                <w:webHidden/>
              </w:rPr>
              <w:instrText xml:space="preserve"> PAGEREF _Toc9410879 \h </w:instrText>
            </w:r>
            <w:r w:rsidR="00630737">
              <w:rPr>
                <w:noProof/>
                <w:webHidden/>
              </w:rPr>
            </w:r>
            <w:r w:rsidR="00630737">
              <w:rPr>
                <w:noProof/>
                <w:webHidden/>
              </w:rPr>
              <w:fldChar w:fldCharType="separate"/>
            </w:r>
            <w:r w:rsidR="00630737">
              <w:rPr>
                <w:noProof/>
                <w:webHidden/>
              </w:rPr>
              <w:t>2</w:t>
            </w:r>
            <w:r w:rsidR="00630737">
              <w:rPr>
                <w:noProof/>
                <w:webHidden/>
              </w:rPr>
              <w:fldChar w:fldCharType="end"/>
            </w:r>
          </w:hyperlink>
        </w:p>
        <w:p w14:paraId="51CCC18E" w14:textId="72C2AA31" w:rsidR="00630737" w:rsidRDefault="00930EEE">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0" w:history="1">
            <w:r w:rsidR="00630737" w:rsidRPr="002062BA">
              <w:rPr>
                <w:rStyle w:val="Lienhypertexte"/>
                <w:noProof/>
              </w:rPr>
              <w:t>III.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Identification des équipements</w:t>
            </w:r>
            <w:r w:rsidR="00630737">
              <w:rPr>
                <w:noProof/>
                <w:webHidden/>
              </w:rPr>
              <w:tab/>
            </w:r>
            <w:r w:rsidR="00630737">
              <w:rPr>
                <w:noProof/>
                <w:webHidden/>
              </w:rPr>
              <w:fldChar w:fldCharType="begin"/>
            </w:r>
            <w:r w:rsidR="00630737">
              <w:rPr>
                <w:noProof/>
                <w:webHidden/>
              </w:rPr>
              <w:instrText xml:space="preserve"> PAGEREF _Toc9410880 \h </w:instrText>
            </w:r>
            <w:r w:rsidR="00630737">
              <w:rPr>
                <w:noProof/>
                <w:webHidden/>
              </w:rPr>
            </w:r>
            <w:r w:rsidR="00630737">
              <w:rPr>
                <w:noProof/>
                <w:webHidden/>
              </w:rPr>
              <w:fldChar w:fldCharType="separate"/>
            </w:r>
            <w:r w:rsidR="00630737">
              <w:rPr>
                <w:noProof/>
                <w:webHidden/>
              </w:rPr>
              <w:t>3</w:t>
            </w:r>
            <w:r w:rsidR="00630737">
              <w:rPr>
                <w:noProof/>
                <w:webHidden/>
              </w:rPr>
              <w:fldChar w:fldCharType="end"/>
            </w:r>
          </w:hyperlink>
        </w:p>
        <w:p w14:paraId="372A4E9C" w14:textId="3A8DD58C"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1"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Synoptique du système</w:t>
            </w:r>
            <w:r w:rsidR="00630737">
              <w:rPr>
                <w:noProof/>
                <w:webHidden/>
              </w:rPr>
              <w:tab/>
            </w:r>
            <w:r w:rsidR="00630737">
              <w:rPr>
                <w:noProof/>
                <w:webHidden/>
              </w:rPr>
              <w:fldChar w:fldCharType="begin"/>
            </w:r>
            <w:r w:rsidR="00630737">
              <w:rPr>
                <w:noProof/>
                <w:webHidden/>
              </w:rPr>
              <w:instrText xml:space="preserve"> PAGEREF _Toc9410881 \h </w:instrText>
            </w:r>
            <w:r w:rsidR="00630737">
              <w:rPr>
                <w:noProof/>
                <w:webHidden/>
              </w:rPr>
            </w:r>
            <w:r w:rsidR="00630737">
              <w:rPr>
                <w:noProof/>
                <w:webHidden/>
              </w:rPr>
              <w:fldChar w:fldCharType="separate"/>
            </w:r>
            <w:r w:rsidR="00630737">
              <w:rPr>
                <w:noProof/>
                <w:webHidden/>
              </w:rPr>
              <w:t>3</w:t>
            </w:r>
            <w:r w:rsidR="00630737">
              <w:rPr>
                <w:noProof/>
                <w:webHidden/>
              </w:rPr>
              <w:fldChar w:fldCharType="end"/>
            </w:r>
          </w:hyperlink>
        </w:p>
        <w:p w14:paraId="6D169155" w14:textId="62167048"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2"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Description des outils</w:t>
            </w:r>
            <w:r w:rsidR="00630737">
              <w:rPr>
                <w:noProof/>
                <w:webHidden/>
              </w:rPr>
              <w:tab/>
            </w:r>
            <w:r w:rsidR="00630737">
              <w:rPr>
                <w:noProof/>
                <w:webHidden/>
              </w:rPr>
              <w:fldChar w:fldCharType="begin"/>
            </w:r>
            <w:r w:rsidR="00630737">
              <w:rPr>
                <w:noProof/>
                <w:webHidden/>
              </w:rPr>
              <w:instrText xml:space="preserve"> PAGEREF _Toc9410882 \h </w:instrText>
            </w:r>
            <w:r w:rsidR="00630737">
              <w:rPr>
                <w:noProof/>
                <w:webHidden/>
              </w:rPr>
            </w:r>
            <w:r w:rsidR="00630737">
              <w:rPr>
                <w:noProof/>
                <w:webHidden/>
              </w:rPr>
              <w:fldChar w:fldCharType="separate"/>
            </w:r>
            <w:r w:rsidR="00630737">
              <w:rPr>
                <w:noProof/>
                <w:webHidden/>
              </w:rPr>
              <w:t>4</w:t>
            </w:r>
            <w:r w:rsidR="00630737">
              <w:rPr>
                <w:noProof/>
                <w:webHidden/>
              </w:rPr>
              <w:fldChar w:fldCharType="end"/>
            </w:r>
          </w:hyperlink>
        </w:p>
        <w:p w14:paraId="15D261D8" w14:textId="504ED1B0" w:rsidR="00630737" w:rsidRDefault="00930EEE">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3" w:history="1">
            <w:r w:rsidR="00630737" w:rsidRPr="002062BA">
              <w:rPr>
                <w:rStyle w:val="Lienhypertexte"/>
                <w:noProof/>
              </w:rPr>
              <w:t>IV.</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Identification du besoin</w:t>
            </w:r>
            <w:r w:rsidR="00630737">
              <w:rPr>
                <w:noProof/>
                <w:webHidden/>
              </w:rPr>
              <w:tab/>
            </w:r>
            <w:r w:rsidR="00630737">
              <w:rPr>
                <w:noProof/>
                <w:webHidden/>
              </w:rPr>
              <w:fldChar w:fldCharType="begin"/>
            </w:r>
            <w:r w:rsidR="00630737">
              <w:rPr>
                <w:noProof/>
                <w:webHidden/>
              </w:rPr>
              <w:instrText xml:space="preserve"> PAGEREF _Toc9410883 \h </w:instrText>
            </w:r>
            <w:r w:rsidR="00630737">
              <w:rPr>
                <w:noProof/>
                <w:webHidden/>
              </w:rPr>
            </w:r>
            <w:r w:rsidR="00630737">
              <w:rPr>
                <w:noProof/>
                <w:webHidden/>
              </w:rPr>
              <w:fldChar w:fldCharType="separate"/>
            </w:r>
            <w:r w:rsidR="00630737">
              <w:rPr>
                <w:noProof/>
                <w:webHidden/>
              </w:rPr>
              <w:t>4</w:t>
            </w:r>
            <w:r w:rsidR="00630737">
              <w:rPr>
                <w:noProof/>
                <w:webHidden/>
              </w:rPr>
              <w:fldChar w:fldCharType="end"/>
            </w:r>
          </w:hyperlink>
        </w:p>
        <w:p w14:paraId="4300479A" w14:textId="03F572A8"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4"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Besoins fonctionnels</w:t>
            </w:r>
            <w:r w:rsidR="00630737">
              <w:rPr>
                <w:noProof/>
                <w:webHidden/>
              </w:rPr>
              <w:tab/>
            </w:r>
            <w:r w:rsidR="00630737">
              <w:rPr>
                <w:noProof/>
                <w:webHidden/>
              </w:rPr>
              <w:fldChar w:fldCharType="begin"/>
            </w:r>
            <w:r w:rsidR="00630737">
              <w:rPr>
                <w:noProof/>
                <w:webHidden/>
              </w:rPr>
              <w:instrText xml:space="preserve"> PAGEREF _Toc9410884 \h </w:instrText>
            </w:r>
            <w:r w:rsidR="00630737">
              <w:rPr>
                <w:noProof/>
                <w:webHidden/>
              </w:rPr>
            </w:r>
            <w:r w:rsidR="00630737">
              <w:rPr>
                <w:noProof/>
                <w:webHidden/>
              </w:rPr>
              <w:fldChar w:fldCharType="separate"/>
            </w:r>
            <w:r w:rsidR="00630737">
              <w:rPr>
                <w:noProof/>
                <w:webHidden/>
              </w:rPr>
              <w:t>4</w:t>
            </w:r>
            <w:r w:rsidR="00630737">
              <w:rPr>
                <w:noProof/>
                <w:webHidden/>
              </w:rPr>
              <w:fldChar w:fldCharType="end"/>
            </w:r>
          </w:hyperlink>
        </w:p>
        <w:p w14:paraId="7CC7B842" w14:textId="5EAFF32E"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5"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Besoins non-fonctionnels</w:t>
            </w:r>
            <w:r w:rsidR="00630737">
              <w:rPr>
                <w:noProof/>
                <w:webHidden/>
              </w:rPr>
              <w:tab/>
            </w:r>
            <w:r w:rsidR="00630737">
              <w:rPr>
                <w:noProof/>
                <w:webHidden/>
              </w:rPr>
              <w:fldChar w:fldCharType="begin"/>
            </w:r>
            <w:r w:rsidR="00630737">
              <w:rPr>
                <w:noProof/>
                <w:webHidden/>
              </w:rPr>
              <w:instrText xml:space="preserve"> PAGEREF _Toc9410885 \h </w:instrText>
            </w:r>
            <w:r w:rsidR="00630737">
              <w:rPr>
                <w:noProof/>
                <w:webHidden/>
              </w:rPr>
            </w:r>
            <w:r w:rsidR="00630737">
              <w:rPr>
                <w:noProof/>
                <w:webHidden/>
              </w:rPr>
              <w:fldChar w:fldCharType="separate"/>
            </w:r>
            <w:r w:rsidR="00630737">
              <w:rPr>
                <w:noProof/>
                <w:webHidden/>
              </w:rPr>
              <w:t>5</w:t>
            </w:r>
            <w:r w:rsidR="00630737">
              <w:rPr>
                <w:noProof/>
                <w:webHidden/>
              </w:rPr>
              <w:fldChar w:fldCharType="end"/>
            </w:r>
          </w:hyperlink>
        </w:p>
        <w:p w14:paraId="14F4A99A" w14:textId="2DE9D2A0" w:rsidR="00630737" w:rsidRDefault="00930EEE">
          <w:pPr>
            <w:pStyle w:val="TM1"/>
            <w:tabs>
              <w:tab w:val="left" w:pos="480"/>
              <w:tab w:val="right" w:leader="dot" w:pos="8636"/>
            </w:tabs>
            <w:rPr>
              <w:rFonts w:asciiTheme="minorHAnsi" w:eastAsiaTheme="minorEastAsia" w:hAnsiTheme="minorHAnsi" w:cstheme="minorBidi"/>
              <w:noProof/>
              <w:color w:val="auto"/>
              <w:sz w:val="22"/>
              <w:szCs w:val="22"/>
              <w:lang w:eastAsia="fr-FR"/>
            </w:rPr>
          </w:pPr>
          <w:hyperlink w:anchor="_Toc9410886" w:history="1">
            <w:r w:rsidR="00630737" w:rsidRPr="002062BA">
              <w:rPr>
                <w:rStyle w:val="Lienhypertexte"/>
                <w:noProof/>
              </w:rPr>
              <w:t>V.</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Ressources mise à dispositions</w:t>
            </w:r>
            <w:r w:rsidR="00630737">
              <w:rPr>
                <w:noProof/>
                <w:webHidden/>
              </w:rPr>
              <w:tab/>
            </w:r>
            <w:r w:rsidR="00630737">
              <w:rPr>
                <w:noProof/>
                <w:webHidden/>
              </w:rPr>
              <w:fldChar w:fldCharType="begin"/>
            </w:r>
            <w:r w:rsidR="00630737">
              <w:rPr>
                <w:noProof/>
                <w:webHidden/>
              </w:rPr>
              <w:instrText xml:space="preserve"> PAGEREF _Toc9410886 \h </w:instrText>
            </w:r>
            <w:r w:rsidR="00630737">
              <w:rPr>
                <w:noProof/>
                <w:webHidden/>
              </w:rPr>
            </w:r>
            <w:r w:rsidR="00630737">
              <w:rPr>
                <w:noProof/>
                <w:webHidden/>
              </w:rPr>
              <w:fldChar w:fldCharType="separate"/>
            </w:r>
            <w:r w:rsidR="00630737">
              <w:rPr>
                <w:noProof/>
                <w:webHidden/>
              </w:rPr>
              <w:t>5</w:t>
            </w:r>
            <w:r w:rsidR="00630737">
              <w:rPr>
                <w:noProof/>
                <w:webHidden/>
              </w:rPr>
              <w:fldChar w:fldCharType="end"/>
            </w:r>
          </w:hyperlink>
        </w:p>
        <w:p w14:paraId="091B2289" w14:textId="6629A3B1"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7"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Ressources matérielles</w:t>
            </w:r>
            <w:r w:rsidR="00630737">
              <w:rPr>
                <w:noProof/>
                <w:webHidden/>
              </w:rPr>
              <w:tab/>
            </w:r>
            <w:r w:rsidR="00630737">
              <w:rPr>
                <w:noProof/>
                <w:webHidden/>
              </w:rPr>
              <w:fldChar w:fldCharType="begin"/>
            </w:r>
            <w:r w:rsidR="00630737">
              <w:rPr>
                <w:noProof/>
                <w:webHidden/>
              </w:rPr>
              <w:instrText xml:space="preserve"> PAGEREF _Toc9410887 \h </w:instrText>
            </w:r>
            <w:r w:rsidR="00630737">
              <w:rPr>
                <w:noProof/>
                <w:webHidden/>
              </w:rPr>
            </w:r>
            <w:r w:rsidR="00630737">
              <w:rPr>
                <w:noProof/>
                <w:webHidden/>
              </w:rPr>
              <w:fldChar w:fldCharType="separate"/>
            </w:r>
            <w:r w:rsidR="00630737">
              <w:rPr>
                <w:noProof/>
                <w:webHidden/>
              </w:rPr>
              <w:t>5</w:t>
            </w:r>
            <w:r w:rsidR="00630737">
              <w:rPr>
                <w:noProof/>
                <w:webHidden/>
              </w:rPr>
              <w:fldChar w:fldCharType="end"/>
            </w:r>
          </w:hyperlink>
        </w:p>
        <w:p w14:paraId="71088DF9" w14:textId="2E5EC624"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8"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Ressources logicielles</w:t>
            </w:r>
            <w:r w:rsidR="00630737">
              <w:rPr>
                <w:noProof/>
                <w:webHidden/>
              </w:rPr>
              <w:tab/>
            </w:r>
            <w:r w:rsidR="00630737">
              <w:rPr>
                <w:noProof/>
                <w:webHidden/>
              </w:rPr>
              <w:fldChar w:fldCharType="begin"/>
            </w:r>
            <w:r w:rsidR="00630737">
              <w:rPr>
                <w:noProof/>
                <w:webHidden/>
              </w:rPr>
              <w:instrText xml:space="preserve"> PAGEREF _Toc9410888 \h </w:instrText>
            </w:r>
            <w:r w:rsidR="00630737">
              <w:rPr>
                <w:noProof/>
                <w:webHidden/>
              </w:rPr>
            </w:r>
            <w:r w:rsidR="00630737">
              <w:rPr>
                <w:noProof/>
                <w:webHidden/>
              </w:rPr>
              <w:fldChar w:fldCharType="separate"/>
            </w:r>
            <w:r w:rsidR="00630737">
              <w:rPr>
                <w:noProof/>
                <w:webHidden/>
              </w:rPr>
              <w:t>6</w:t>
            </w:r>
            <w:r w:rsidR="00630737">
              <w:rPr>
                <w:noProof/>
                <w:webHidden/>
              </w:rPr>
              <w:fldChar w:fldCharType="end"/>
            </w:r>
          </w:hyperlink>
        </w:p>
        <w:p w14:paraId="703B901A" w14:textId="59767A5A" w:rsidR="00630737" w:rsidRDefault="00930EEE">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9" w:history="1">
            <w:r w:rsidR="00630737" w:rsidRPr="002062BA">
              <w:rPr>
                <w:rStyle w:val="Lienhypertexte"/>
                <w:noProof/>
              </w:rPr>
              <w:t>VI.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Analyse</w:t>
            </w:r>
            <w:r w:rsidR="00630737">
              <w:rPr>
                <w:noProof/>
                <w:webHidden/>
              </w:rPr>
              <w:tab/>
            </w:r>
            <w:r w:rsidR="00630737">
              <w:rPr>
                <w:noProof/>
                <w:webHidden/>
              </w:rPr>
              <w:fldChar w:fldCharType="begin"/>
            </w:r>
            <w:r w:rsidR="00630737">
              <w:rPr>
                <w:noProof/>
                <w:webHidden/>
              </w:rPr>
              <w:instrText xml:space="preserve"> PAGEREF _Toc9410889 \h </w:instrText>
            </w:r>
            <w:r w:rsidR="00630737">
              <w:rPr>
                <w:noProof/>
                <w:webHidden/>
              </w:rPr>
            </w:r>
            <w:r w:rsidR="00630737">
              <w:rPr>
                <w:noProof/>
                <w:webHidden/>
              </w:rPr>
              <w:fldChar w:fldCharType="separate"/>
            </w:r>
            <w:r w:rsidR="00630737">
              <w:rPr>
                <w:noProof/>
                <w:webHidden/>
              </w:rPr>
              <w:t>6</w:t>
            </w:r>
            <w:r w:rsidR="00630737">
              <w:rPr>
                <w:noProof/>
                <w:webHidden/>
              </w:rPr>
              <w:fldChar w:fldCharType="end"/>
            </w:r>
          </w:hyperlink>
        </w:p>
        <w:p w14:paraId="38141F05" w14:textId="5A08B8C4"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0"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Tâches à réaliser</w:t>
            </w:r>
            <w:r w:rsidR="00630737">
              <w:rPr>
                <w:noProof/>
                <w:webHidden/>
              </w:rPr>
              <w:tab/>
            </w:r>
            <w:r w:rsidR="00630737">
              <w:rPr>
                <w:noProof/>
                <w:webHidden/>
              </w:rPr>
              <w:fldChar w:fldCharType="begin"/>
            </w:r>
            <w:r w:rsidR="00630737">
              <w:rPr>
                <w:noProof/>
                <w:webHidden/>
              </w:rPr>
              <w:instrText xml:space="preserve"> PAGEREF _Toc9410890 \h </w:instrText>
            </w:r>
            <w:r w:rsidR="00630737">
              <w:rPr>
                <w:noProof/>
                <w:webHidden/>
              </w:rPr>
            </w:r>
            <w:r w:rsidR="00630737">
              <w:rPr>
                <w:noProof/>
                <w:webHidden/>
              </w:rPr>
              <w:fldChar w:fldCharType="separate"/>
            </w:r>
            <w:r w:rsidR="00630737">
              <w:rPr>
                <w:noProof/>
                <w:webHidden/>
              </w:rPr>
              <w:t>6</w:t>
            </w:r>
            <w:r w:rsidR="00630737">
              <w:rPr>
                <w:noProof/>
                <w:webHidden/>
              </w:rPr>
              <w:fldChar w:fldCharType="end"/>
            </w:r>
          </w:hyperlink>
        </w:p>
        <w:p w14:paraId="76F6DA1B" w14:textId="08FB0765"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1"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Suivi de gestion</w:t>
            </w:r>
            <w:r w:rsidR="00630737">
              <w:rPr>
                <w:noProof/>
                <w:webHidden/>
              </w:rPr>
              <w:tab/>
            </w:r>
            <w:r w:rsidR="00630737">
              <w:rPr>
                <w:noProof/>
                <w:webHidden/>
              </w:rPr>
              <w:fldChar w:fldCharType="begin"/>
            </w:r>
            <w:r w:rsidR="00630737">
              <w:rPr>
                <w:noProof/>
                <w:webHidden/>
              </w:rPr>
              <w:instrText xml:space="preserve"> PAGEREF _Toc9410891 \h </w:instrText>
            </w:r>
            <w:r w:rsidR="00630737">
              <w:rPr>
                <w:noProof/>
                <w:webHidden/>
              </w:rPr>
            </w:r>
            <w:r w:rsidR="00630737">
              <w:rPr>
                <w:noProof/>
                <w:webHidden/>
              </w:rPr>
              <w:fldChar w:fldCharType="separate"/>
            </w:r>
            <w:r w:rsidR="00630737">
              <w:rPr>
                <w:noProof/>
                <w:webHidden/>
              </w:rPr>
              <w:t>7</w:t>
            </w:r>
            <w:r w:rsidR="00630737">
              <w:rPr>
                <w:noProof/>
                <w:webHidden/>
              </w:rPr>
              <w:fldChar w:fldCharType="end"/>
            </w:r>
          </w:hyperlink>
        </w:p>
        <w:p w14:paraId="771A2F19" w14:textId="5FC585DD" w:rsidR="00630737" w:rsidRDefault="00930EEE">
          <w:pPr>
            <w:pStyle w:val="TM3"/>
            <w:tabs>
              <w:tab w:val="left" w:pos="880"/>
              <w:tab w:val="right" w:leader="dot" w:pos="8636"/>
            </w:tabs>
            <w:rPr>
              <w:rFonts w:asciiTheme="minorHAnsi" w:eastAsiaTheme="minorEastAsia" w:hAnsiTheme="minorHAnsi" w:cstheme="minorBidi"/>
              <w:noProof/>
              <w:color w:val="auto"/>
              <w:sz w:val="22"/>
              <w:szCs w:val="22"/>
              <w:lang w:eastAsia="fr-FR"/>
            </w:rPr>
          </w:pPr>
          <w:hyperlink w:anchor="_Toc9410892" w:history="1">
            <w:r w:rsidR="00630737" w:rsidRPr="002062BA">
              <w:rPr>
                <w:rStyle w:val="Lienhypertexte"/>
                <w:noProof/>
              </w:rPr>
              <w:t>a)</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Analyse et choix de début de projet</w:t>
            </w:r>
            <w:r w:rsidR="00630737">
              <w:rPr>
                <w:noProof/>
                <w:webHidden/>
              </w:rPr>
              <w:tab/>
            </w:r>
            <w:r w:rsidR="00630737">
              <w:rPr>
                <w:noProof/>
                <w:webHidden/>
              </w:rPr>
              <w:fldChar w:fldCharType="begin"/>
            </w:r>
            <w:r w:rsidR="00630737">
              <w:rPr>
                <w:noProof/>
                <w:webHidden/>
              </w:rPr>
              <w:instrText xml:space="preserve"> PAGEREF _Toc9410892 \h </w:instrText>
            </w:r>
            <w:r w:rsidR="00630737">
              <w:rPr>
                <w:noProof/>
                <w:webHidden/>
              </w:rPr>
            </w:r>
            <w:r w:rsidR="00630737">
              <w:rPr>
                <w:noProof/>
                <w:webHidden/>
              </w:rPr>
              <w:fldChar w:fldCharType="separate"/>
            </w:r>
            <w:r w:rsidR="00630737">
              <w:rPr>
                <w:noProof/>
                <w:webHidden/>
              </w:rPr>
              <w:t>7</w:t>
            </w:r>
            <w:r w:rsidR="00630737">
              <w:rPr>
                <w:noProof/>
                <w:webHidden/>
              </w:rPr>
              <w:fldChar w:fldCharType="end"/>
            </w:r>
          </w:hyperlink>
        </w:p>
        <w:p w14:paraId="428DC47F" w14:textId="3DE5FFF8" w:rsidR="00630737" w:rsidRDefault="00930EEE">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410893" w:history="1">
            <w:r w:rsidR="00630737" w:rsidRPr="002062BA">
              <w:rPr>
                <w:rStyle w:val="Lienhypertexte"/>
                <w:noProof/>
              </w:rPr>
              <w:t>b)</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Choix définitifs et modifications éventuelles apportés</w:t>
            </w:r>
            <w:r w:rsidR="00630737">
              <w:rPr>
                <w:noProof/>
                <w:webHidden/>
              </w:rPr>
              <w:tab/>
            </w:r>
            <w:r w:rsidR="00630737">
              <w:rPr>
                <w:noProof/>
                <w:webHidden/>
              </w:rPr>
              <w:fldChar w:fldCharType="begin"/>
            </w:r>
            <w:r w:rsidR="00630737">
              <w:rPr>
                <w:noProof/>
                <w:webHidden/>
              </w:rPr>
              <w:instrText xml:space="preserve"> PAGEREF _Toc9410893 \h </w:instrText>
            </w:r>
            <w:r w:rsidR="00630737">
              <w:rPr>
                <w:noProof/>
                <w:webHidden/>
              </w:rPr>
            </w:r>
            <w:r w:rsidR="00630737">
              <w:rPr>
                <w:noProof/>
                <w:webHidden/>
              </w:rPr>
              <w:fldChar w:fldCharType="separate"/>
            </w:r>
            <w:r w:rsidR="00630737">
              <w:rPr>
                <w:noProof/>
                <w:webHidden/>
              </w:rPr>
              <w:t>7</w:t>
            </w:r>
            <w:r w:rsidR="00630737">
              <w:rPr>
                <w:noProof/>
                <w:webHidden/>
              </w:rPr>
              <w:fldChar w:fldCharType="end"/>
            </w:r>
          </w:hyperlink>
        </w:p>
        <w:p w14:paraId="53B82410" w14:textId="2826AFA1"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4" w:history="1">
            <w:r w:rsidR="00630737" w:rsidRPr="002062BA">
              <w:rPr>
                <w:rStyle w:val="Lienhypertexte"/>
                <w:b/>
                <w:noProof/>
              </w:rPr>
              <w:t>3)</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Identification des acteurs</w:t>
            </w:r>
            <w:r w:rsidR="00630737">
              <w:rPr>
                <w:noProof/>
                <w:webHidden/>
              </w:rPr>
              <w:tab/>
            </w:r>
            <w:r w:rsidR="00630737">
              <w:rPr>
                <w:noProof/>
                <w:webHidden/>
              </w:rPr>
              <w:fldChar w:fldCharType="begin"/>
            </w:r>
            <w:r w:rsidR="00630737">
              <w:rPr>
                <w:noProof/>
                <w:webHidden/>
              </w:rPr>
              <w:instrText xml:space="preserve"> PAGEREF _Toc9410894 \h </w:instrText>
            </w:r>
            <w:r w:rsidR="00630737">
              <w:rPr>
                <w:noProof/>
                <w:webHidden/>
              </w:rPr>
            </w:r>
            <w:r w:rsidR="00630737">
              <w:rPr>
                <w:noProof/>
                <w:webHidden/>
              </w:rPr>
              <w:fldChar w:fldCharType="separate"/>
            </w:r>
            <w:r w:rsidR="00630737">
              <w:rPr>
                <w:noProof/>
                <w:webHidden/>
              </w:rPr>
              <w:t>8</w:t>
            </w:r>
            <w:r w:rsidR="00630737">
              <w:rPr>
                <w:noProof/>
                <w:webHidden/>
              </w:rPr>
              <w:fldChar w:fldCharType="end"/>
            </w:r>
          </w:hyperlink>
        </w:p>
        <w:p w14:paraId="5A4C512D" w14:textId="7C20AD88" w:rsidR="00630737" w:rsidRDefault="00930EEE">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5" w:history="1">
            <w:r w:rsidR="00630737" w:rsidRPr="002062BA">
              <w:rPr>
                <w:rStyle w:val="Lienhypertexte"/>
                <w:noProof/>
              </w:rPr>
              <w:t>VII.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Intégration et versionning</w:t>
            </w:r>
            <w:r w:rsidR="00630737">
              <w:rPr>
                <w:noProof/>
                <w:webHidden/>
              </w:rPr>
              <w:tab/>
            </w:r>
            <w:r w:rsidR="00630737">
              <w:rPr>
                <w:noProof/>
                <w:webHidden/>
              </w:rPr>
              <w:fldChar w:fldCharType="begin"/>
            </w:r>
            <w:r w:rsidR="00630737">
              <w:rPr>
                <w:noProof/>
                <w:webHidden/>
              </w:rPr>
              <w:instrText xml:space="preserve"> PAGEREF _Toc9410895 \h </w:instrText>
            </w:r>
            <w:r w:rsidR="00630737">
              <w:rPr>
                <w:noProof/>
                <w:webHidden/>
              </w:rPr>
            </w:r>
            <w:r w:rsidR="00630737">
              <w:rPr>
                <w:noProof/>
                <w:webHidden/>
              </w:rPr>
              <w:fldChar w:fldCharType="separate"/>
            </w:r>
            <w:r w:rsidR="00630737">
              <w:rPr>
                <w:noProof/>
                <w:webHidden/>
              </w:rPr>
              <w:t>9</w:t>
            </w:r>
            <w:r w:rsidR="00630737">
              <w:rPr>
                <w:noProof/>
                <w:webHidden/>
              </w:rPr>
              <w:fldChar w:fldCharType="end"/>
            </w:r>
          </w:hyperlink>
        </w:p>
        <w:p w14:paraId="3CD3239C" w14:textId="55F3C270" w:rsidR="00630737" w:rsidRDefault="00930EEE">
          <w:pPr>
            <w:pStyle w:val="TM1"/>
            <w:tabs>
              <w:tab w:val="left" w:pos="880"/>
              <w:tab w:val="right" w:leader="dot" w:pos="8636"/>
            </w:tabs>
            <w:rPr>
              <w:rFonts w:asciiTheme="minorHAnsi" w:eastAsiaTheme="minorEastAsia" w:hAnsiTheme="minorHAnsi" w:cstheme="minorBidi"/>
              <w:noProof/>
              <w:color w:val="auto"/>
              <w:sz w:val="22"/>
              <w:szCs w:val="22"/>
              <w:lang w:eastAsia="fr-FR"/>
            </w:rPr>
          </w:pPr>
          <w:hyperlink w:anchor="_Toc9410896" w:history="1">
            <w:r w:rsidR="00630737" w:rsidRPr="002062BA">
              <w:rPr>
                <w:rStyle w:val="Lienhypertexte"/>
                <w:noProof/>
              </w:rPr>
              <w:t>VIII.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Diagramme</w:t>
            </w:r>
            <w:r w:rsidR="00630737">
              <w:rPr>
                <w:noProof/>
                <w:webHidden/>
              </w:rPr>
              <w:tab/>
            </w:r>
            <w:r w:rsidR="00630737">
              <w:rPr>
                <w:noProof/>
                <w:webHidden/>
              </w:rPr>
              <w:fldChar w:fldCharType="begin"/>
            </w:r>
            <w:r w:rsidR="00630737">
              <w:rPr>
                <w:noProof/>
                <w:webHidden/>
              </w:rPr>
              <w:instrText xml:space="preserve"> PAGEREF _Toc9410896 \h </w:instrText>
            </w:r>
            <w:r w:rsidR="00630737">
              <w:rPr>
                <w:noProof/>
                <w:webHidden/>
              </w:rPr>
            </w:r>
            <w:r w:rsidR="00630737">
              <w:rPr>
                <w:noProof/>
                <w:webHidden/>
              </w:rPr>
              <w:fldChar w:fldCharType="separate"/>
            </w:r>
            <w:r w:rsidR="00630737">
              <w:rPr>
                <w:noProof/>
                <w:webHidden/>
              </w:rPr>
              <w:t>10</w:t>
            </w:r>
            <w:r w:rsidR="00630737">
              <w:rPr>
                <w:noProof/>
                <w:webHidden/>
              </w:rPr>
              <w:fldChar w:fldCharType="end"/>
            </w:r>
          </w:hyperlink>
        </w:p>
        <w:p w14:paraId="0B09DF9B" w14:textId="5F301785"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7"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 d’exigences</w:t>
            </w:r>
            <w:r w:rsidR="00630737">
              <w:rPr>
                <w:noProof/>
                <w:webHidden/>
              </w:rPr>
              <w:tab/>
            </w:r>
            <w:r w:rsidR="00630737">
              <w:rPr>
                <w:noProof/>
                <w:webHidden/>
              </w:rPr>
              <w:fldChar w:fldCharType="begin"/>
            </w:r>
            <w:r w:rsidR="00630737">
              <w:rPr>
                <w:noProof/>
                <w:webHidden/>
              </w:rPr>
              <w:instrText xml:space="preserve"> PAGEREF _Toc9410897 \h </w:instrText>
            </w:r>
            <w:r w:rsidR="00630737">
              <w:rPr>
                <w:noProof/>
                <w:webHidden/>
              </w:rPr>
            </w:r>
            <w:r w:rsidR="00630737">
              <w:rPr>
                <w:noProof/>
                <w:webHidden/>
              </w:rPr>
              <w:fldChar w:fldCharType="separate"/>
            </w:r>
            <w:r w:rsidR="00630737">
              <w:rPr>
                <w:noProof/>
                <w:webHidden/>
              </w:rPr>
              <w:t>10</w:t>
            </w:r>
            <w:r w:rsidR="00630737">
              <w:rPr>
                <w:noProof/>
                <w:webHidden/>
              </w:rPr>
              <w:fldChar w:fldCharType="end"/>
            </w:r>
          </w:hyperlink>
        </w:p>
        <w:p w14:paraId="14D3FF2C" w14:textId="4575B8E4"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8"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Diagrammes des cas d’utilisation</w:t>
            </w:r>
            <w:r w:rsidR="00630737">
              <w:rPr>
                <w:noProof/>
                <w:webHidden/>
              </w:rPr>
              <w:tab/>
            </w:r>
            <w:r w:rsidR="00630737">
              <w:rPr>
                <w:noProof/>
                <w:webHidden/>
              </w:rPr>
              <w:fldChar w:fldCharType="begin"/>
            </w:r>
            <w:r w:rsidR="00630737">
              <w:rPr>
                <w:noProof/>
                <w:webHidden/>
              </w:rPr>
              <w:instrText xml:space="preserve"> PAGEREF _Toc9410898 \h </w:instrText>
            </w:r>
            <w:r w:rsidR="00630737">
              <w:rPr>
                <w:noProof/>
                <w:webHidden/>
              </w:rPr>
            </w:r>
            <w:r w:rsidR="00630737">
              <w:rPr>
                <w:noProof/>
                <w:webHidden/>
              </w:rPr>
              <w:fldChar w:fldCharType="separate"/>
            </w:r>
            <w:r w:rsidR="00630737">
              <w:rPr>
                <w:noProof/>
                <w:webHidden/>
              </w:rPr>
              <w:t>11</w:t>
            </w:r>
            <w:r w:rsidR="00630737">
              <w:rPr>
                <w:noProof/>
                <w:webHidden/>
              </w:rPr>
              <w:fldChar w:fldCharType="end"/>
            </w:r>
          </w:hyperlink>
        </w:p>
        <w:p w14:paraId="23F107DD" w14:textId="0360E915"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9" w:history="1">
            <w:r w:rsidR="00630737" w:rsidRPr="002062BA">
              <w:rPr>
                <w:rStyle w:val="Lienhypertexte"/>
                <w:b/>
                <w:noProof/>
              </w:rPr>
              <w:t>3)</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Diagrammes de séquences</w:t>
            </w:r>
            <w:r w:rsidR="00630737">
              <w:rPr>
                <w:noProof/>
                <w:webHidden/>
              </w:rPr>
              <w:tab/>
            </w:r>
            <w:r w:rsidR="00630737">
              <w:rPr>
                <w:noProof/>
                <w:webHidden/>
              </w:rPr>
              <w:fldChar w:fldCharType="begin"/>
            </w:r>
            <w:r w:rsidR="00630737">
              <w:rPr>
                <w:noProof/>
                <w:webHidden/>
              </w:rPr>
              <w:instrText xml:space="preserve"> PAGEREF _Toc9410899 \h </w:instrText>
            </w:r>
            <w:r w:rsidR="00630737">
              <w:rPr>
                <w:noProof/>
                <w:webHidden/>
              </w:rPr>
            </w:r>
            <w:r w:rsidR="00630737">
              <w:rPr>
                <w:noProof/>
                <w:webHidden/>
              </w:rPr>
              <w:fldChar w:fldCharType="separate"/>
            </w:r>
            <w:r w:rsidR="00630737">
              <w:rPr>
                <w:noProof/>
                <w:webHidden/>
              </w:rPr>
              <w:t>12</w:t>
            </w:r>
            <w:r w:rsidR="00630737">
              <w:rPr>
                <w:noProof/>
                <w:webHidden/>
              </w:rPr>
              <w:fldChar w:fldCharType="end"/>
            </w:r>
          </w:hyperlink>
        </w:p>
        <w:p w14:paraId="70C76AB2" w14:textId="6E5D4762"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0" w:history="1">
            <w:r w:rsidR="00630737" w:rsidRPr="002062BA">
              <w:rPr>
                <w:rStyle w:val="Lienhypertexte"/>
                <w:b/>
                <w:noProof/>
              </w:rPr>
              <w:t>4)</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Diagrammes de classes</w:t>
            </w:r>
            <w:r w:rsidR="00630737">
              <w:rPr>
                <w:noProof/>
                <w:webHidden/>
              </w:rPr>
              <w:tab/>
            </w:r>
            <w:r w:rsidR="00630737">
              <w:rPr>
                <w:noProof/>
                <w:webHidden/>
              </w:rPr>
              <w:fldChar w:fldCharType="begin"/>
            </w:r>
            <w:r w:rsidR="00630737">
              <w:rPr>
                <w:noProof/>
                <w:webHidden/>
              </w:rPr>
              <w:instrText xml:space="preserve"> PAGEREF _Toc9410900 \h </w:instrText>
            </w:r>
            <w:r w:rsidR="00630737">
              <w:rPr>
                <w:noProof/>
                <w:webHidden/>
              </w:rPr>
            </w:r>
            <w:r w:rsidR="00630737">
              <w:rPr>
                <w:noProof/>
                <w:webHidden/>
              </w:rPr>
              <w:fldChar w:fldCharType="separate"/>
            </w:r>
            <w:r w:rsidR="00630737">
              <w:rPr>
                <w:noProof/>
                <w:webHidden/>
              </w:rPr>
              <w:t>14</w:t>
            </w:r>
            <w:r w:rsidR="00630737">
              <w:rPr>
                <w:noProof/>
                <w:webHidden/>
              </w:rPr>
              <w:fldChar w:fldCharType="end"/>
            </w:r>
          </w:hyperlink>
        </w:p>
        <w:p w14:paraId="2D551E75" w14:textId="442A2BC9"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1" w:history="1">
            <w:r w:rsidR="00630737" w:rsidRPr="002062BA">
              <w:rPr>
                <w:rStyle w:val="Lienhypertexte"/>
                <w:b/>
                <w:noProof/>
              </w:rPr>
              <w:t>5)</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 de Gantt</w:t>
            </w:r>
            <w:r w:rsidR="00630737">
              <w:rPr>
                <w:noProof/>
                <w:webHidden/>
              </w:rPr>
              <w:tab/>
            </w:r>
            <w:r w:rsidR="00630737">
              <w:rPr>
                <w:noProof/>
                <w:webHidden/>
              </w:rPr>
              <w:fldChar w:fldCharType="begin"/>
            </w:r>
            <w:r w:rsidR="00630737">
              <w:rPr>
                <w:noProof/>
                <w:webHidden/>
              </w:rPr>
              <w:instrText xml:space="preserve"> PAGEREF _Toc9410901 \h </w:instrText>
            </w:r>
            <w:r w:rsidR="00630737">
              <w:rPr>
                <w:noProof/>
                <w:webHidden/>
              </w:rPr>
            </w:r>
            <w:r w:rsidR="00630737">
              <w:rPr>
                <w:noProof/>
                <w:webHidden/>
              </w:rPr>
              <w:fldChar w:fldCharType="separate"/>
            </w:r>
            <w:r w:rsidR="00630737">
              <w:rPr>
                <w:noProof/>
                <w:webHidden/>
              </w:rPr>
              <w:t>15</w:t>
            </w:r>
            <w:r w:rsidR="00630737">
              <w:rPr>
                <w:noProof/>
                <w:webHidden/>
              </w:rPr>
              <w:fldChar w:fldCharType="end"/>
            </w:r>
          </w:hyperlink>
        </w:p>
        <w:p w14:paraId="357E48A5" w14:textId="4A9C3603"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2" w:history="1">
            <w:r w:rsidR="00630737" w:rsidRPr="002062BA">
              <w:rPr>
                <w:rStyle w:val="Lienhypertexte"/>
                <w:b/>
                <w:noProof/>
              </w:rPr>
              <w:t>6)</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 de Base de données</w:t>
            </w:r>
            <w:r w:rsidR="00630737">
              <w:rPr>
                <w:noProof/>
                <w:webHidden/>
              </w:rPr>
              <w:tab/>
            </w:r>
            <w:r w:rsidR="00630737">
              <w:rPr>
                <w:noProof/>
                <w:webHidden/>
              </w:rPr>
              <w:fldChar w:fldCharType="begin"/>
            </w:r>
            <w:r w:rsidR="00630737">
              <w:rPr>
                <w:noProof/>
                <w:webHidden/>
              </w:rPr>
              <w:instrText xml:space="preserve"> PAGEREF _Toc9410902 \h </w:instrText>
            </w:r>
            <w:r w:rsidR="00630737">
              <w:rPr>
                <w:noProof/>
                <w:webHidden/>
              </w:rPr>
            </w:r>
            <w:r w:rsidR="00630737">
              <w:rPr>
                <w:noProof/>
                <w:webHidden/>
              </w:rPr>
              <w:fldChar w:fldCharType="separate"/>
            </w:r>
            <w:r w:rsidR="00630737">
              <w:rPr>
                <w:noProof/>
                <w:webHidden/>
              </w:rPr>
              <w:t>16</w:t>
            </w:r>
            <w:r w:rsidR="00630737">
              <w:rPr>
                <w:noProof/>
                <w:webHidden/>
              </w:rPr>
              <w:fldChar w:fldCharType="end"/>
            </w:r>
          </w:hyperlink>
        </w:p>
        <w:p w14:paraId="48B5A920" w14:textId="66A5D01F" w:rsidR="00630737" w:rsidRDefault="00930EEE">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3" w:history="1">
            <w:r w:rsidR="00630737" w:rsidRPr="002062BA">
              <w:rPr>
                <w:rStyle w:val="Lienhypertexte"/>
                <w:b/>
                <w:noProof/>
              </w:rPr>
              <w:t>7)</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 de Déploiement</w:t>
            </w:r>
            <w:r w:rsidR="00630737">
              <w:rPr>
                <w:noProof/>
                <w:webHidden/>
              </w:rPr>
              <w:tab/>
            </w:r>
            <w:r w:rsidR="00630737">
              <w:rPr>
                <w:noProof/>
                <w:webHidden/>
              </w:rPr>
              <w:fldChar w:fldCharType="begin"/>
            </w:r>
            <w:r w:rsidR="00630737">
              <w:rPr>
                <w:noProof/>
                <w:webHidden/>
              </w:rPr>
              <w:instrText xml:space="preserve"> PAGEREF _Toc9410903 \h </w:instrText>
            </w:r>
            <w:r w:rsidR="00630737">
              <w:rPr>
                <w:noProof/>
                <w:webHidden/>
              </w:rPr>
            </w:r>
            <w:r w:rsidR="00630737">
              <w:rPr>
                <w:noProof/>
                <w:webHidden/>
              </w:rPr>
              <w:fldChar w:fldCharType="separate"/>
            </w:r>
            <w:r w:rsidR="00630737">
              <w:rPr>
                <w:noProof/>
                <w:webHidden/>
              </w:rPr>
              <w:t>17</w:t>
            </w:r>
            <w:r w:rsidR="00630737">
              <w:rPr>
                <w:noProof/>
                <w:webHidden/>
              </w:rPr>
              <w:fldChar w:fldCharType="end"/>
            </w:r>
          </w:hyperlink>
        </w:p>
        <w:p w14:paraId="2D2DCC90" w14:textId="7551F56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3F5424E" w:rsidR="00784432" w:rsidRDefault="00784432" w:rsidP="00C23982">
      <w:pPr>
        <w:jc w:val="left"/>
        <w:rPr>
          <w:sz w:val="48"/>
        </w:rPr>
      </w:pPr>
      <w:r>
        <w:br w:type="page"/>
      </w:r>
    </w:p>
    <w:p w14:paraId="2321BCB4" w14:textId="5235E85E" w:rsidR="00784432" w:rsidRPr="00D25605" w:rsidRDefault="00D25605" w:rsidP="00D25605">
      <w:pPr>
        <w:pStyle w:val="Titre1"/>
        <w:numPr>
          <w:ilvl w:val="0"/>
          <w:numId w:val="24"/>
        </w:numPr>
        <w:rPr>
          <w:b w:val="0"/>
          <w:caps w:val="0"/>
          <w:color w:val="4472C4" w:themeColor="accent1"/>
          <w:sz w:val="48"/>
          <w:szCs w:val="24"/>
        </w:rPr>
      </w:pPr>
      <w:bookmarkStart w:id="3" w:name="_Toc9410876"/>
      <w:r>
        <w:rPr>
          <w:b w:val="0"/>
          <w:caps w:val="0"/>
          <w:color w:val="4472C4" w:themeColor="accent1"/>
          <w:sz w:val="48"/>
          <w:szCs w:val="24"/>
        </w:rPr>
        <w:lastRenderedPageBreak/>
        <w:t>P</w:t>
      </w:r>
      <w:r w:rsidR="00784432" w:rsidRPr="00D25605">
        <w:rPr>
          <w:b w:val="0"/>
          <w:caps w:val="0"/>
          <w:color w:val="4472C4" w:themeColor="accent1"/>
          <w:sz w:val="48"/>
          <w:szCs w:val="24"/>
        </w:rPr>
        <w:t>résentation du projet</w:t>
      </w:r>
      <w:bookmarkEnd w:id="3"/>
    </w:p>
    <w:p w14:paraId="6051011B" w14:textId="77777777" w:rsidR="00240348" w:rsidRPr="00240348" w:rsidRDefault="00240348" w:rsidP="00240348"/>
    <w:p w14:paraId="1EA46019" w14:textId="4EE608CE" w:rsidR="00C23982" w:rsidRPr="00D25605" w:rsidRDefault="00784432" w:rsidP="00D25605">
      <w:pPr>
        <w:pStyle w:val="Titre2"/>
        <w:numPr>
          <w:ilvl w:val="0"/>
          <w:numId w:val="25"/>
        </w:numPr>
        <w:rPr>
          <w:b/>
          <w:sz w:val="36"/>
        </w:rPr>
      </w:pPr>
      <w:bookmarkStart w:id="4" w:name="_Toc9410877"/>
      <w:r w:rsidRPr="00D25605">
        <w:rPr>
          <w:b/>
          <w:sz w:val="36"/>
        </w:rPr>
        <w:t>Enoncé général du besoin</w:t>
      </w:r>
      <w:bookmarkEnd w:id="4"/>
    </w:p>
    <w:p w14:paraId="23075927" w14:textId="77777777" w:rsidR="00C23982" w:rsidRDefault="00C23982" w:rsidP="00C23982">
      <w:r>
        <w:t xml:space="preserve"> </w:t>
      </w:r>
    </w:p>
    <w:p w14:paraId="6BF3FE3D" w14:textId="77777777" w:rsidR="0024537E" w:rsidRPr="0024537E" w:rsidRDefault="00C23982" w:rsidP="0044496E">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44496E"/>
    <w:p w14:paraId="1FEA2250" w14:textId="77777777" w:rsidR="0024537E" w:rsidRDefault="005553BE" w:rsidP="0044496E">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44496E">
      <w:r>
        <w:t>-</w:t>
      </w:r>
      <w:r w:rsidR="005553BE">
        <w:t xml:space="preserve"> les serre</w:t>
      </w:r>
      <w:r w:rsidR="006F77CA">
        <w:t>s</w:t>
      </w:r>
      <w:r w:rsidR="005553BE">
        <w:t xml:space="preserve"> froides</w:t>
      </w:r>
      <w:r>
        <w:t xml:space="preserve"> </w:t>
      </w:r>
    </w:p>
    <w:p w14:paraId="6963D10C" w14:textId="77777777" w:rsidR="00015F1E" w:rsidRDefault="0024537E" w:rsidP="0044496E">
      <w:r>
        <w:t xml:space="preserve">- </w:t>
      </w:r>
      <w:r w:rsidR="005553BE">
        <w:t>les serre</w:t>
      </w:r>
      <w:r w:rsidR="006F77CA">
        <w:t>s</w:t>
      </w:r>
      <w:r w:rsidR="005553BE">
        <w:t xml:space="preserve"> chaudes</w:t>
      </w:r>
    </w:p>
    <w:p w14:paraId="3557A615" w14:textId="77777777" w:rsidR="006F77CA" w:rsidRPr="00C23982" w:rsidRDefault="006F77CA" w:rsidP="00943668"/>
    <w:p w14:paraId="7E8B3C9B" w14:textId="47D796A6" w:rsidR="006F77CA" w:rsidRPr="00D25605" w:rsidRDefault="00775DF3" w:rsidP="00D25605">
      <w:pPr>
        <w:pStyle w:val="Titre2"/>
        <w:numPr>
          <w:ilvl w:val="0"/>
          <w:numId w:val="25"/>
        </w:numPr>
        <w:rPr>
          <w:b/>
          <w:sz w:val="36"/>
        </w:rPr>
      </w:pPr>
      <w:bookmarkStart w:id="5" w:name="_Toc9410878"/>
      <w:r w:rsidRPr="00D25605">
        <w:rPr>
          <w:b/>
          <w:sz w:val="36"/>
        </w:rPr>
        <w:t>Aspect contractuel du projet</w:t>
      </w:r>
      <w:bookmarkEnd w:id="5"/>
    </w:p>
    <w:p w14:paraId="3EA1035D" w14:textId="77777777" w:rsidR="00775DF3" w:rsidRPr="00775DF3" w:rsidRDefault="00775DF3" w:rsidP="00775DF3">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r>
              <w:t>Commanditaire</w:t>
            </w:r>
          </w:p>
        </w:tc>
        <w:tc>
          <w:tcPr>
            <w:tcW w:w="5775" w:type="dxa"/>
          </w:tcPr>
          <w:p w14:paraId="3743E131" w14:textId="77777777" w:rsidR="00775DF3" w:rsidRDefault="00611F08" w:rsidP="00775DF3">
            <w:r>
              <w:t>Groupe Olivier</w:t>
            </w:r>
          </w:p>
        </w:tc>
      </w:tr>
      <w:tr w:rsidR="00775DF3" w14:paraId="7BE4D774" w14:textId="77777777" w:rsidTr="00A1205E">
        <w:trPr>
          <w:trHeight w:val="241"/>
        </w:trPr>
        <w:tc>
          <w:tcPr>
            <w:tcW w:w="3033" w:type="dxa"/>
          </w:tcPr>
          <w:p w14:paraId="52324F5A" w14:textId="77777777" w:rsidR="00775DF3" w:rsidRDefault="00611F08" w:rsidP="00775DF3">
            <w:r>
              <w:t>Acteurs</w:t>
            </w:r>
          </w:p>
        </w:tc>
        <w:tc>
          <w:tcPr>
            <w:tcW w:w="5775" w:type="dxa"/>
          </w:tcPr>
          <w:p w14:paraId="6F1B0D94" w14:textId="77777777" w:rsidR="00775DF3" w:rsidRDefault="00611F08" w:rsidP="00775DF3">
            <w:r>
              <w:t>Jardinier</w:t>
            </w:r>
          </w:p>
        </w:tc>
      </w:tr>
      <w:tr w:rsidR="00775DF3" w14:paraId="69CD8457" w14:textId="77777777" w:rsidTr="00A1205E">
        <w:trPr>
          <w:trHeight w:val="261"/>
        </w:trPr>
        <w:tc>
          <w:tcPr>
            <w:tcW w:w="3033" w:type="dxa"/>
          </w:tcPr>
          <w:p w14:paraId="152A848A" w14:textId="77777777" w:rsidR="00775DF3" w:rsidRDefault="00611F08" w:rsidP="00775DF3">
            <w:r>
              <w:t>Temps de réalisation</w:t>
            </w:r>
          </w:p>
        </w:tc>
        <w:tc>
          <w:tcPr>
            <w:tcW w:w="5775" w:type="dxa"/>
          </w:tcPr>
          <w:p w14:paraId="1B2B5E4E" w14:textId="77777777" w:rsidR="00775DF3" w:rsidRDefault="00611F08" w:rsidP="00775DF3">
            <w:r>
              <w:t>Du 8 janvier au 30 mai</w:t>
            </w:r>
          </w:p>
        </w:tc>
      </w:tr>
      <w:tr w:rsidR="00775DF3" w14:paraId="60888DDC" w14:textId="77777777" w:rsidTr="00A1205E">
        <w:trPr>
          <w:trHeight w:val="306"/>
        </w:trPr>
        <w:tc>
          <w:tcPr>
            <w:tcW w:w="3033" w:type="dxa"/>
          </w:tcPr>
          <w:p w14:paraId="0C5AEBAE" w14:textId="77777777" w:rsidR="00775DF3" w:rsidRDefault="00611F08" w:rsidP="00775DF3">
            <w:r>
              <w:t>Equipe de développement</w:t>
            </w:r>
          </w:p>
        </w:tc>
        <w:tc>
          <w:tcPr>
            <w:tcW w:w="5775" w:type="dxa"/>
          </w:tcPr>
          <w:p w14:paraId="17101F2C" w14:textId="77777777" w:rsidR="00775DF3" w:rsidRDefault="00611F08" w:rsidP="00775DF3">
            <w:r>
              <w:t>4 étudiants</w:t>
            </w:r>
          </w:p>
        </w:tc>
      </w:tr>
      <w:tr w:rsidR="00775DF3" w14:paraId="4103B25C" w14:textId="77777777" w:rsidTr="00A1205E">
        <w:trPr>
          <w:trHeight w:val="285"/>
        </w:trPr>
        <w:tc>
          <w:tcPr>
            <w:tcW w:w="3033" w:type="dxa"/>
          </w:tcPr>
          <w:p w14:paraId="71B71792" w14:textId="77777777" w:rsidR="00775DF3" w:rsidRDefault="00611F08" w:rsidP="00775DF3">
            <w:r>
              <w:t>Professeur référent</w:t>
            </w:r>
          </w:p>
        </w:tc>
        <w:tc>
          <w:tcPr>
            <w:tcW w:w="5775" w:type="dxa"/>
          </w:tcPr>
          <w:p w14:paraId="18103666" w14:textId="77777777" w:rsidR="00775DF3" w:rsidRDefault="00611F08" w:rsidP="00775DF3">
            <w:r>
              <w:t>M</w:t>
            </w:r>
            <w:r w:rsidR="00A7736D">
              <w:t>.</w:t>
            </w:r>
            <w:r>
              <w:t xml:space="preserve"> Sébastien </w:t>
            </w:r>
            <w:proofErr w:type="spellStart"/>
            <w:r>
              <w:t>Angibaud</w:t>
            </w:r>
            <w:proofErr w:type="spellEnd"/>
          </w:p>
        </w:tc>
      </w:tr>
    </w:tbl>
    <w:p w14:paraId="45DE3BF4" w14:textId="77777777" w:rsidR="00775DF3" w:rsidRPr="00775DF3" w:rsidRDefault="00775DF3" w:rsidP="00775DF3"/>
    <w:p w14:paraId="79AED2E2" w14:textId="2A4E058D" w:rsidR="00506DDF" w:rsidRPr="00D25605" w:rsidRDefault="00784432" w:rsidP="00D25605">
      <w:pPr>
        <w:pStyle w:val="Titre1"/>
        <w:numPr>
          <w:ilvl w:val="0"/>
          <w:numId w:val="24"/>
        </w:numPr>
        <w:rPr>
          <w:b w:val="0"/>
          <w:caps w:val="0"/>
          <w:color w:val="4472C4" w:themeColor="accent1"/>
          <w:sz w:val="48"/>
          <w:szCs w:val="24"/>
        </w:rPr>
      </w:pPr>
      <w:bookmarkStart w:id="6" w:name="_Toc9410879"/>
      <w:r w:rsidRPr="00D25605">
        <w:rPr>
          <w:b w:val="0"/>
          <w:caps w:val="0"/>
          <w:color w:val="4472C4" w:themeColor="accent1"/>
          <w:sz w:val="48"/>
          <w:szCs w:val="24"/>
        </w:rPr>
        <w:t>Expression du besoin</w:t>
      </w:r>
      <w:bookmarkEnd w:id="6"/>
    </w:p>
    <w:p w14:paraId="42DD20BC" w14:textId="77777777" w:rsidR="00EC0E47" w:rsidRPr="00EC0E47" w:rsidRDefault="00EC0E47" w:rsidP="00EC0E47"/>
    <w:p w14:paraId="383DB738" w14:textId="77777777" w:rsidR="00775DF3" w:rsidRDefault="00775DF3" w:rsidP="00943668">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943668"/>
    <w:p w14:paraId="5BB7246D" w14:textId="77777777" w:rsidR="00775DF3" w:rsidRDefault="00775DF3" w:rsidP="00943668">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943668"/>
    <w:p w14:paraId="5DA0D667" w14:textId="77777777" w:rsidR="00145C28" w:rsidRDefault="00EC0E47" w:rsidP="00943668">
      <w:r>
        <w:tab/>
      </w:r>
      <w:r w:rsidR="000B1457">
        <w:t>L’application mobile servira à l’exploitant et au jardinier, ils pourront veiller sur l’environnement et les plants de la serre.</w:t>
      </w:r>
    </w:p>
    <w:p w14:paraId="7E4E0E12" w14:textId="77777777" w:rsidR="00240348" w:rsidRDefault="00240348" w:rsidP="00943668"/>
    <w:p w14:paraId="5EF3E04B" w14:textId="77777777" w:rsidR="00B22A34" w:rsidRDefault="000B1457" w:rsidP="00943668">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p>
    <w:p w14:paraId="3FCA9C07" w14:textId="77777777" w:rsidR="00B22A34" w:rsidRDefault="00B22A34" w:rsidP="00943668"/>
    <w:p w14:paraId="0D4A99C3" w14:textId="77777777" w:rsidR="00B22A34" w:rsidRDefault="00B22A34" w:rsidP="00943668"/>
    <w:p w14:paraId="5BFF90CE" w14:textId="77777777" w:rsidR="00B22A34" w:rsidRDefault="00B22A34" w:rsidP="00943668"/>
    <w:p w14:paraId="137ED4E2" w14:textId="01F98212" w:rsidR="00145C28" w:rsidRDefault="00240348" w:rsidP="00943668">
      <w:r>
        <w:tab/>
      </w:r>
    </w:p>
    <w:p w14:paraId="03B99DD3" w14:textId="77777777" w:rsidR="000B1457" w:rsidRPr="00775DF3" w:rsidRDefault="000B1457" w:rsidP="0024537E"/>
    <w:p w14:paraId="02E85237" w14:textId="77777777" w:rsidR="00784432" w:rsidRPr="00D25605" w:rsidRDefault="00784432" w:rsidP="00630737">
      <w:pPr>
        <w:pStyle w:val="Titre1"/>
        <w:numPr>
          <w:ilvl w:val="0"/>
          <w:numId w:val="24"/>
        </w:numPr>
        <w:rPr>
          <w:b w:val="0"/>
          <w:caps w:val="0"/>
          <w:color w:val="4472C4" w:themeColor="accent1"/>
          <w:sz w:val="48"/>
          <w:szCs w:val="24"/>
        </w:rPr>
      </w:pPr>
      <w:bookmarkStart w:id="7" w:name="_Toc9410880"/>
      <w:r w:rsidRPr="00D25605">
        <w:rPr>
          <w:b w:val="0"/>
          <w:caps w:val="0"/>
          <w:color w:val="4472C4" w:themeColor="accent1"/>
          <w:sz w:val="48"/>
          <w:szCs w:val="24"/>
        </w:rPr>
        <w:lastRenderedPageBreak/>
        <w:t>Identification des équipements</w:t>
      </w:r>
      <w:bookmarkEnd w:id="7"/>
    </w:p>
    <w:p w14:paraId="25A6C20D" w14:textId="5363D7D1" w:rsidR="00506DDF" w:rsidRDefault="00506DDF" w:rsidP="00506DDF"/>
    <w:p w14:paraId="096F3DCD" w14:textId="24B079B0" w:rsidR="00506DDF" w:rsidRDefault="00CC3F6E" w:rsidP="0044496E">
      <w:pPr>
        <w:pStyle w:val="Paragraphedeliste"/>
        <w:numPr>
          <w:ilvl w:val="0"/>
          <w:numId w:val="19"/>
        </w:numPr>
      </w:pPr>
      <w:r>
        <w:t>Capteur de température</w:t>
      </w:r>
      <w:r w:rsidR="00341BCD">
        <w:t xml:space="preserve"> intérieure</w:t>
      </w:r>
      <w:r>
        <w:t> </w:t>
      </w:r>
      <w:r w:rsidR="009B2BAE">
        <w:t xml:space="preserve">SDTS </w:t>
      </w:r>
      <w:r>
        <w:t xml:space="preserve">ARIA </w:t>
      </w:r>
    </w:p>
    <w:p w14:paraId="0BA29A1F" w14:textId="76E4E809" w:rsidR="00341BCD" w:rsidRDefault="00341BCD" w:rsidP="0044496E">
      <w:pPr>
        <w:pStyle w:val="Paragraphedeliste"/>
        <w:numPr>
          <w:ilvl w:val="0"/>
          <w:numId w:val="19"/>
        </w:numPr>
      </w:pPr>
      <w:r>
        <w:t>Capteur de température d’eau chaude</w:t>
      </w:r>
      <w:r w:rsidR="009B2BAE">
        <w:t xml:space="preserve"> SDTS</w:t>
      </w:r>
      <w:r>
        <w:t> ARIA</w:t>
      </w:r>
    </w:p>
    <w:p w14:paraId="77FF5706" w14:textId="7935F2AC" w:rsidR="00341BCD" w:rsidRDefault="00341BCD" w:rsidP="0044496E">
      <w:pPr>
        <w:pStyle w:val="Paragraphedeliste"/>
        <w:numPr>
          <w:ilvl w:val="0"/>
          <w:numId w:val="19"/>
        </w:numPr>
      </w:pPr>
      <w:r>
        <w:t xml:space="preserve">Pluviomètre </w:t>
      </w:r>
      <w:r w:rsidR="009B2BAE">
        <w:t xml:space="preserve">Rain Collector II </w:t>
      </w:r>
      <w:r>
        <w:t>DAVIS</w:t>
      </w:r>
    </w:p>
    <w:p w14:paraId="19BA7120" w14:textId="030717F7" w:rsidR="00341BCD" w:rsidRDefault="00341BCD" w:rsidP="0044496E">
      <w:pPr>
        <w:pStyle w:val="Paragraphedeliste"/>
        <w:numPr>
          <w:ilvl w:val="0"/>
          <w:numId w:val="19"/>
        </w:numPr>
      </w:pPr>
      <w:r>
        <w:t>Capteur d’humidité intérieure DHT22</w:t>
      </w:r>
    </w:p>
    <w:p w14:paraId="20929A7D" w14:textId="01349931" w:rsidR="00341BCD" w:rsidRDefault="008869BA" w:rsidP="0044496E">
      <w:pPr>
        <w:pStyle w:val="Paragraphedeliste"/>
        <w:numPr>
          <w:ilvl w:val="0"/>
          <w:numId w:val="19"/>
        </w:numPr>
      </w:pPr>
      <w:r>
        <w:t>Capteur de lumière TSL2591</w:t>
      </w:r>
    </w:p>
    <w:p w14:paraId="333D7A4A" w14:textId="2A354E7F" w:rsidR="009B2BAE" w:rsidRPr="00506DDF" w:rsidRDefault="009B2BAE" w:rsidP="0044496E">
      <w:pPr>
        <w:pStyle w:val="Paragraphedeliste"/>
        <w:numPr>
          <w:ilvl w:val="0"/>
          <w:numId w:val="19"/>
        </w:numPr>
      </w:pPr>
      <w:r>
        <w:t>Anémomètre-girouette 7911 DAVIS</w:t>
      </w:r>
    </w:p>
    <w:p w14:paraId="58892A4B" w14:textId="77777777" w:rsidR="00C22B19" w:rsidRDefault="00C22B19" w:rsidP="00C23982">
      <w:pPr>
        <w:pStyle w:val="Titre3"/>
        <w:jc w:val="left"/>
      </w:pPr>
    </w:p>
    <w:p w14:paraId="21286F0B" w14:textId="026A7F3A" w:rsidR="00784432" w:rsidRPr="00D25605" w:rsidRDefault="00784432" w:rsidP="00D25605">
      <w:pPr>
        <w:pStyle w:val="Titre2"/>
        <w:numPr>
          <w:ilvl w:val="0"/>
          <w:numId w:val="26"/>
        </w:numPr>
        <w:rPr>
          <w:b/>
          <w:sz w:val="36"/>
        </w:rPr>
      </w:pPr>
      <w:bookmarkStart w:id="8" w:name="_Toc9410881"/>
      <w:r w:rsidRPr="00D25605">
        <w:rPr>
          <w:b/>
          <w:sz w:val="36"/>
        </w:rPr>
        <w:t xml:space="preserve">Synoptique du </w:t>
      </w:r>
      <w:r w:rsidR="00C22B19" w:rsidRPr="00D25605">
        <w:rPr>
          <w:b/>
          <w:sz w:val="36"/>
        </w:rPr>
        <w:t>système</w:t>
      </w:r>
      <w:bookmarkEnd w:id="8"/>
    </w:p>
    <w:p w14:paraId="2738ACC6" w14:textId="77777777" w:rsidR="00213F7E" w:rsidRPr="00213F7E" w:rsidRDefault="00213F7E" w:rsidP="00213F7E"/>
    <w:p w14:paraId="4448EF1D" w14:textId="271E90B1" w:rsidR="00C22B19" w:rsidRDefault="00604223" w:rsidP="00CE61B9">
      <w:pPr>
        <w:ind w:hanging="993"/>
        <w:rPr>
          <w:noProof/>
        </w:rPr>
      </w:pPr>
      <w:r>
        <w:rPr>
          <w:rFonts w:asciiTheme="majorHAnsi" w:eastAsiaTheme="majorEastAsia" w:hAnsiTheme="majorHAnsi" w:cstheme="majorBidi"/>
          <w:noProof/>
          <w:szCs w:val="32"/>
        </w:rPr>
        <w:drawing>
          <wp:anchor distT="0" distB="0" distL="114300" distR="114300" simplePos="0" relativeHeight="251671040" behindDoc="1" locked="0" layoutInCell="1" allowOverlap="1" wp14:anchorId="530DCE34" wp14:editId="53AC74E2">
            <wp:simplePos x="0" y="0"/>
            <wp:positionH relativeFrom="margin">
              <wp:posOffset>-630456</wp:posOffset>
            </wp:positionH>
            <wp:positionV relativeFrom="paragraph">
              <wp:posOffset>5938</wp:posOffset>
            </wp:positionV>
            <wp:extent cx="6823881" cy="47846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5AA19AC9" w14:textId="1EA88284" w:rsidR="00604223" w:rsidRDefault="00604223" w:rsidP="00CE61B9">
      <w:pPr>
        <w:ind w:hanging="993"/>
        <w:rPr>
          <w:noProof/>
        </w:rPr>
      </w:pPr>
    </w:p>
    <w:p w14:paraId="41A3D3ED" w14:textId="4505F9FF" w:rsidR="00604223" w:rsidRDefault="00604223" w:rsidP="00CE61B9">
      <w:pPr>
        <w:ind w:hanging="993"/>
        <w:rPr>
          <w:noProof/>
        </w:rPr>
      </w:pPr>
    </w:p>
    <w:p w14:paraId="11548FBE" w14:textId="741B3946" w:rsidR="00604223" w:rsidRDefault="00604223" w:rsidP="00CE61B9">
      <w:pPr>
        <w:ind w:hanging="993"/>
        <w:rPr>
          <w:noProof/>
        </w:rPr>
      </w:pPr>
    </w:p>
    <w:p w14:paraId="537116AF" w14:textId="348012EA" w:rsidR="00604223" w:rsidRDefault="00604223" w:rsidP="00CE61B9">
      <w:pPr>
        <w:ind w:hanging="993"/>
        <w:rPr>
          <w:noProof/>
        </w:rPr>
      </w:pPr>
    </w:p>
    <w:p w14:paraId="30625E98" w14:textId="48D3C0EA" w:rsidR="00604223" w:rsidRDefault="00604223" w:rsidP="00CE61B9">
      <w:pPr>
        <w:ind w:hanging="993"/>
        <w:rPr>
          <w:noProof/>
        </w:rPr>
      </w:pPr>
    </w:p>
    <w:p w14:paraId="7E9CA6B9" w14:textId="5AB4FF9E" w:rsidR="00604223" w:rsidRDefault="00604223" w:rsidP="00CE61B9">
      <w:pPr>
        <w:ind w:hanging="993"/>
        <w:rPr>
          <w:noProof/>
        </w:rPr>
      </w:pPr>
    </w:p>
    <w:p w14:paraId="6CBF2657" w14:textId="7C2EBE8E" w:rsidR="00604223" w:rsidRDefault="00604223" w:rsidP="00CE61B9">
      <w:pPr>
        <w:ind w:hanging="993"/>
        <w:rPr>
          <w:noProof/>
        </w:rPr>
      </w:pPr>
    </w:p>
    <w:p w14:paraId="28513D9B" w14:textId="4FB52C10" w:rsidR="00604223" w:rsidRDefault="00604223" w:rsidP="00CE61B9">
      <w:pPr>
        <w:ind w:hanging="993"/>
        <w:rPr>
          <w:noProof/>
        </w:rPr>
      </w:pPr>
    </w:p>
    <w:p w14:paraId="746849F6" w14:textId="5FEA4EA3" w:rsidR="00604223" w:rsidRDefault="00604223" w:rsidP="00CE61B9">
      <w:pPr>
        <w:ind w:hanging="993"/>
        <w:rPr>
          <w:noProof/>
        </w:rPr>
      </w:pPr>
    </w:p>
    <w:p w14:paraId="3AD7AF30" w14:textId="7F689475" w:rsidR="00604223" w:rsidRDefault="00604223" w:rsidP="00CE61B9">
      <w:pPr>
        <w:ind w:hanging="993"/>
        <w:rPr>
          <w:noProof/>
        </w:rPr>
      </w:pPr>
    </w:p>
    <w:p w14:paraId="6A144C67" w14:textId="27C40E05" w:rsidR="00604223" w:rsidRDefault="00604223" w:rsidP="00CE61B9">
      <w:pPr>
        <w:ind w:hanging="993"/>
        <w:rPr>
          <w:noProof/>
        </w:rPr>
      </w:pPr>
    </w:p>
    <w:p w14:paraId="275AA04C" w14:textId="5AC44C37" w:rsidR="00604223" w:rsidRDefault="00604223" w:rsidP="00CE61B9">
      <w:pPr>
        <w:ind w:hanging="993"/>
        <w:rPr>
          <w:noProof/>
        </w:rPr>
      </w:pPr>
    </w:p>
    <w:p w14:paraId="37ACB432" w14:textId="7789B050" w:rsidR="00604223" w:rsidRDefault="00604223" w:rsidP="00CE61B9">
      <w:pPr>
        <w:ind w:hanging="993"/>
        <w:rPr>
          <w:noProof/>
        </w:rPr>
      </w:pPr>
    </w:p>
    <w:p w14:paraId="783DD835" w14:textId="779C5FDD" w:rsidR="00604223" w:rsidRDefault="00604223" w:rsidP="00CE61B9">
      <w:pPr>
        <w:ind w:hanging="993"/>
        <w:rPr>
          <w:noProof/>
        </w:rPr>
      </w:pPr>
    </w:p>
    <w:p w14:paraId="45168FCE" w14:textId="0D97A8AE" w:rsidR="00604223" w:rsidRDefault="00604223" w:rsidP="00CE61B9">
      <w:pPr>
        <w:ind w:hanging="993"/>
        <w:rPr>
          <w:noProof/>
        </w:rPr>
      </w:pPr>
    </w:p>
    <w:p w14:paraId="0E2EE2B2" w14:textId="37BB8515" w:rsidR="00604223" w:rsidRDefault="00604223" w:rsidP="00CE61B9">
      <w:pPr>
        <w:ind w:hanging="993"/>
        <w:rPr>
          <w:noProof/>
        </w:rPr>
      </w:pPr>
    </w:p>
    <w:p w14:paraId="2FED35DF" w14:textId="3A386B2D" w:rsidR="00604223" w:rsidRDefault="00604223" w:rsidP="00CE61B9">
      <w:pPr>
        <w:ind w:hanging="993"/>
        <w:rPr>
          <w:noProof/>
        </w:rPr>
      </w:pPr>
    </w:p>
    <w:p w14:paraId="21747BE9" w14:textId="0CC255F7" w:rsidR="00604223" w:rsidRDefault="00604223" w:rsidP="00CE61B9">
      <w:pPr>
        <w:ind w:hanging="993"/>
        <w:rPr>
          <w:noProof/>
        </w:rPr>
      </w:pPr>
    </w:p>
    <w:p w14:paraId="1668A0AD" w14:textId="46E8CC50" w:rsidR="00604223" w:rsidRDefault="00604223" w:rsidP="00CE61B9">
      <w:pPr>
        <w:ind w:hanging="993"/>
        <w:rPr>
          <w:noProof/>
        </w:rPr>
      </w:pPr>
    </w:p>
    <w:p w14:paraId="6BF2ED21" w14:textId="6180038C" w:rsidR="00604223" w:rsidRDefault="00604223" w:rsidP="00CE61B9">
      <w:pPr>
        <w:ind w:hanging="993"/>
        <w:rPr>
          <w:noProof/>
        </w:rPr>
      </w:pPr>
    </w:p>
    <w:p w14:paraId="0714F5BE" w14:textId="4A24325F" w:rsidR="00604223" w:rsidRDefault="00604223" w:rsidP="00CE61B9">
      <w:pPr>
        <w:ind w:hanging="993"/>
        <w:rPr>
          <w:noProof/>
        </w:rPr>
      </w:pPr>
    </w:p>
    <w:p w14:paraId="69AD30C3" w14:textId="3434A945" w:rsidR="00604223" w:rsidRDefault="00604223" w:rsidP="00CE61B9">
      <w:pPr>
        <w:ind w:hanging="993"/>
        <w:rPr>
          <w:noProof/>
        </w:rPr>
      </w:pPr>
    </w:p>
    <w:p w14:paraId="634E7C47" w14:textId="5502A32E" w:rsidR="00604223" w:rsidRDefault="00604223" w:rsidP="00CE61B9">
      <w:pPr>
        <w:ind w:hanging="993"/>
        <w:rPr>
          <w:noProof/>
        </w:rPr>
      </w:pPr>
    </w:p>
    <w:p w14:paraId="613B116C" w14:textId="321843C9" w:rsidR="00604223" w:rsidRDefault="00604223" w:rsidP="00CE61B9">
      <w:pPr>
        <w:ind w:hanging="993"/>
        <w:rPr>
          <w:noProof/>
        </w:rPr>
      </w:pPr>
    </w:p>
    <w:p w14:paraId="67ED50E8" w14:textId="1645BAC9" w:rsidR="00604223" w:rsidRDefault="00604223" w:rsidP="00CE61B9">
      <w:pPr>
        <w:ind w:hanging="993"/>
        <w:rPr>
          <w:noProof/>
        </w:rPr>
      </w:pPr>
    </w:p>
    <w:p w14:paraId="0C1B7715" w14:textId="14B40DBD" w:rsidR="00604223" w:rsidRDefault="00604223" w:rsidP="00CE61B9">
      <w:pPr>
        <w:ind w:hanging="993"/>
        <w:rPr>
          <w:noProof/>
        </w:rPr>
      </w:pPr>
    </w:p>
    <w:p w14:paraId="2B5116E5" w14:textId="77777777" w:rsidR="00604223" w:rsidRDefault="00604223" w:rsidP="00CE61B9">
      <w:pPr>
        <w:ind w:hanging="993"/>
      </w:pPr>
    </w:p>
    <w:p w14:paraId="3D09F471" w14:textId="5D7C5FB1" w:rsidR="00C22B19" w:rsidRDefault="00C22B19" w:rsidP="00C22B19"/>
    <w:p w14:paraId="076FF833" w14:textId="6D916968" w:rsidR="00B22A34" w:rsidRDefault="00B22A34" w:rsidP="00C22B19"/>
    <w:p w14:paraId="7E85B36A" w14:textId="4606D1B2" w:rsidR="00B22A34" w:rsidRDefault="00B22A34" w:rsidP="00C22B19"/>
    <w:p w14:paraId="0EA76C77" w14:textId="7AFCD20E" w:rsidR="00B22A34" w:rsidRDefault="00B22A34" w:rsidP="00C22B19"/>
    <w:p w14:paraId="50136D54" w14:textId="0256611C" w:rsidR="00B22A34" w:rsidRDefault="00B22A34" w:rsidP="00C22B19"/>
    <w:p w14:paraId="46D82FC3" w14:textId="77777777" w:rsidR="00B22A34" w:rsidRPr="00C22B19" w:rsidRDefault="00B22A34" w:rsidP="00C22B19"/>
    <w:p w14:paraId="41F362C6" w14:textId="77777777" w:rsidR="00784432" w:rsidRPr="00D25605" w:rsidRDefault="00784432" w:rsidP="00D25605">
      <w:pPr>
        <w:pStyle w:val="Titre2"/>
        <w:numPr>
          <w:ilvl w:val="0"/>
          <w:numId w:val="26"/>
        </w:numPr>
        <w:rPr>
          <w:b/>
          <w:sz w:val="36"/>
        </w:rPr>
      </w:pPr>
      <w:bookmarkStart w:id="9" w:name="_Toc9410882"/>
      <w:r w:rsidRPr="00D25605">
        <w:rPr>
          <w:b/>
          <w:sz w:val="36"/>
        </w:rPr>
        <w:lastRenderedPageBreak/>
        <w:t xml:space="preserve">Description des </w:t>
      </w:r>
      <w:r w:rsidR="0024537E" w:rsidRPr="00D25605">
        <w:rPr>
          <w:b/>
          <w:sz w:val="36"/>
        </w:rPr>
        <w:t>outils</w:t>
      </w:r>
      <w:bookmarkEnd w:id="9"/>
    </w:p>
    <w:p w14:paraId="312129F6" w14:textId="77777777" w:rsidR="00DE5713" w:rsidRDefault="00DE5713" w:rsidP="00DE5713"/>
    <w:p w14:paraId="605388A6" w14:textId="0A207C55" w:rsidR="00144A5B" w:rsidRDefault="00144A5B" w:rsidP="0044496E">
      <w:pPr>
        <w:pStyle w:val="Paragraphedeliste"/>
        <w:numPr>
          <w:ilvl w:val="0"/>
          <w:numId w:val="19"/>
        </w:numPr>
      </w:pPr>
      <w:r>
        <w:t>La serre est la pièce où sont effectué</w:t>
      </w:r>
      <w:r w:rsidR="0024537E">
        <w:t>e</w:t>
      </w:r>
      <w:r>
        <w:t>s les mesures à intervalles</w:t>
      </w:r>
    </w:p>
    <w:p w14:paraId="7FAE30AD" w14:textId="77777777" w:rsidR="00144A5B" w:rsidRDefault="00144A5B" w:rsidP="00943668"/>
    <w:p w14:paraId="588E5E06" w14:textId="788B1C16" w:rsidR="00DE5713" w:rsidRPr="00DE5713" w:rsidRDefault="0044496E" w:rsidP="0044496E">
      <w:pPr>
        <w:pStyle w:val="Paragraphedeliste"/>
        <w:numPr>
          <w:ilvl w:val="0"/>
          <w:numId w:val="19"/>
        </w:numPr>
      </w:pPr>
      <w:r>
        <w:t>Le l</w:t>
      </w:r>
      <w:r w:rsidR="00DE5713">
        <w:t>ocal proche de la serre</w:t>
      </w:r>
      <w:r w:rsidR="00144A5B">
        <w:t xml:space="preserve"> est le lieu où se trouve le PC d’archivage</w:t>
      </w:r>
    </w:p>
    <w:p w14:paraId="68B9EBB6" w14:textId="77777777" w:rsidR="00C22B19" w:rsidRDefault="00C22B19" w:rsidP="00943668"/>
    <w:p w14:paraId="3F9495A9" w14:textId="5AE12F0F" w:rsidR="00C22B19" w:rsidRDefault="0024537E" w:rsidP="0044496E">
      <w:pPr>
        <w:pStyle w:val="Paragraphedeliste"/>
        <w:numPr>
          <w:ilvl w:val="0"/>
          <w:numId w:val="19"/>
        </w:numPr>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pPr>
    </w:p>
    <w:p w14:paraId="6A49711B" w14:textId="56E645DD" w:rsidR="00671324" w:rsidRDefault="0024537E" w:rsidP="0044496E">
      <w:pPr>
        <w:pStyle w:val="Paragraphedeliste"/>
        <w:numPr>
          <w:ilvl w:val="0"/>
          <w:numId w:val="19"/>
        </w:numPr>
      </w:pPr>
      <w:r>
        <w:t>La c</w:t>
      </w:r>
      <w:r w:rsidR="00671324">
        <w:t xml:space="preserve">arte </w:t>
      </w:r>
      <w:r w:rsidR="0044496E">
        <w:t>d’</w:t>
      </w:r>
      <w:r w:rsidR="00671324">
        <w:t>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943668"/>
    <w:p w14:paraId="71237085" w14:textId="2BE390F5" w:rsidR="00671324" w:rsidRDefault="0044496E" w:rsidP="0044496E">
      <w:pPr>
        <w:pStyle w:val="Paragraphedeliste"/>
        <w:numPr>
          <w:ilvl w:val="0"/>
          <w:numId w:val="19"/>
        </w:numPr>
      </w:pPr>
      <w:r>
        <w:t>Les c</w:t>
      </w:r>
      <w:r w:rsidR="00671324">
        <w:t>apteurs : capteur d’hygrométrie, de pluviométrie, de température</w:t>
      </w:r>
      <w:r w:rsidR="001F0525">
        <w:t xml:space="preserve"> intérieur et </w:t>
      </w:r>
      <w:r w:rsidR="00C17006">
        <w:t>d’</w:t>
      </w:r>
      <w:r w:rsidR="001F0525">
        <w:t>eau</w:t>
      </w:r>
      <w:r w:rsidR="00671324">
        <w:t>, force et direction du vent.</w:t>
      </w:r>
    </w:p>
    <w:p w14:paraId="77A09A78" w14:textId="77777777" w:rsidR="001F0525" w:rsidRDefault="001F0525" w:rsidP="00943668"/>
    <w:p w14:paraId="6752ED0B" w14:textId="354FFB85" w:rsidR="001F0525" w:rsidRDefault="0044496E" w:rsidP="0044496E">
      <w:pPr>
        <w:pStyle w:val="Paragraphedeliste"/>
        <w:numPr>
          <w:ilvl w:val="0"/>
          <w:numId w:val="19"/>
        </w:numPr>
      </w:pPr>
      <w:r>
        <w:t>Le s</w:t>
      </w:r>
      <w:r w:rsidR="001F0525">
        <w:t>martphone Android : il sert à visualiser l’état de fonctionnement de l’ensemble du système</w:t>
      </w:r>
    </w:p>
    <w:p w14:paraId="735CBE26" w14:textId="77777777" w:rsidR="00C17006" w:rsidRDefault="00C17006" w:rsidP="00943668"/>
    <w:p w14:paraId="47F79B02" w14:textId="558E2701" w:rsidR="00C17006" w:rsidRDefault="00C17006" w:rsidP="0044496E">
      <w:pPr>
        <w:pStyle w:val="Paragraphedeliste"/>
        <w:numPr>
          <w:ilvl w:val="0"/>
          <w:numId w:val="19"/>
        </w:numPr>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943668"/>
    <w:p w14:paraId="59396CC2" w14:textId="43975C7D" w:rsidR="00DE5713" w:rsidRPr="00C22B19" w:rsidRDefault="0044496E" w:rsidP="0044496E">
      <w:pPr>
        <w:pStyle w:val="Paragraphedeliste"/>
        <w:numPr>
          <w:ilvl w:val="0"/>
          <w:numId w:val="19"/>
        </w:numPr>
      </w:pPr>
      <w:r>
        <w:t>L’a</w:t>
      </w:r>
      <w:r w:rsidR="00DE5713">
        <w:t>pplication WEB</w:t>
      </w:r>
      <w:r>
        <w:t xml:space="preserve"> : </w:t>
      </w:r>
      <w:r w:rsidR="00DE5713">
        <w:t xml:space="preserve">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 w14:paraId="0B4F6E48" w14:textId="02D2AFAC" w:rsidR="00784432" w:rsidRPr="00D25605" w:rsidRDefault="00784432" w:rsidP="00D25605">
      <w:pPr>
        <w:pStyle w:val="Titre1"/>
        <w:numPr>
          <w:ilvl w:val="0"/>
          <w:numId w:val="24"/>
        </w:numPr>
        <w:rPr>
          <w:b w:val="0"/>
          <w:caps w:val="0"/>
          <w:color w:val="4472C4" w:themeColor="accent1"/>
          <w:sz w:val="48"/>
          <w:szCs w:val="24"/>
        </w:rPr>
      </w:pPr>
      <w:bookmarkStart w:id="10" w:name="_Toc9410883"/>
      <w:r w:rsidRPr="00D25605">
        <w:rPr>
          <w:b w:val="0"/>
          <w:caps w:val="0"/>
          <w:color w:val="4472C4" w:themeColor="accent1"/>
          <w:sz w:val="48"/>
          <w:szCs w:val="24"/>
        </w:rPr>
        <w:t>Identification du besoin</w:t>
      </w:r>
      <w:bookmarkEnd w:id="10"/>
    </w:p>
    <w:p w14:paraId="0211348B" w14:textId="734A5834" w:rsidR="00F76085" w:rsidRPr="00D25605" w:rsidRDefault="00784432" w:rsidP="00D25605">
      <w:pPr>
        <w:pStyle w:val="Titre2"/>
        <w:numPr>
          <w:ilvl w:val="0"/>
          <w:numId w:val="27"/>
        </w:numPr>
        <w:rPr>
          <w:b/>
          <w:sz w:val="36"/>
        </w:rPr>
      </w:pPr>
      <w:bookmarkStart w:id="11" w:name="_Toc9410884"/>
      <w:r w:rsidRPr="00D25605">
        <w:rPr>
          <w:b/>
          <w:sz w:val="36"/>
        </w:rPr>
        <w:t>Besoins fonctionnels</w:t>
      </w:r>
      <w:bookmarkEnd w:id="11"/>
    </w:p>
    <w:p w14:paraId="4C734E19" w14:textId="77777777" w:rsidR="00F76085" w:rsidRPr="00F76085" w:rsidRDefault="00F76085" w:rsidP="00F76085"/>
    <w:p w14:paraId="06DC2F9E" w14:textId="424C6992" w:rsidR="00F76085" w:rsidRDefault="00F76085" w:rsidP="0044496E">
      <w:pPr>
        <w:pStyle w:val="Paragraphedeliste"/>
        <w:numPr>
          <w:ilvl w:val="0"/>
          <w:numId w:val="19"/>
        </w:numPr>
      </w:pPr>
      <w:r>
        <w:t>Réaliser des relevés :</w:t>
      </w:r>
    </w:p>
    <w:p w14:paraId="481B7A3E" w14:textId="77777777" w:rsidR="00F76085" w:rsidRDefault="00F76085" w:rsidP="00943668">
      <w:r>
        <w:t>Les capteurs transmettent les données à la carte de gestion.</w:t>
      </w:r>
    </w:p>
    <w:p w14:paraId="612D7F0D" w14:textId="77777777" w:rsidR="00F76085" w:rsidRDefault="00F76085" w:rsidP="00943668"/>
    <w:p w14:paraId="29701075" w14:textId="19235A75" w:rsidR="00F76085" w:rsidRDefault="00F76085" w:rsidP="0044496E">
      <w:pPr>
        <w:pStyle w:val="Paragraphedeliste"/>
        <w:numPr>
          <w:ilvl w:val="0"/>
          <w:numId w:val="19"/>
        </w:numPr>
      </w:pPr>
      <w:r>
        <w:t>Visualiser l’évolution d’une mesure :</w:t>
      </w:r>
    </w:p>
    <w:p w14:paraId="4B342036" w14:textId="77777777" w:rsidR="00F76085" w:rsidRDefault="00F76085" w:rsidP="00943668">
      <w:r>
        <w:t>La carte de gestion écrit les données dans la base de données. L’application WEB affiche les relevés enregistrés depuis la base de données,</w:t>
      </w:r>
      <w:r w:rsidRPr="00372D25">
        <w:t xml:space="preserve"> </w:t>
      </w:r>
      <w:r>
        <w:t>l’exploitant choisit une période.</w:t>
      </w:r>
    </w:p>
    <w:p w14:paraId="29C48AF0" w14:textId="77777777" w:rsidR="00F76085" w:rsidRDefault="00F76085" w:rsidP="00943668"/>
    <w:p w14:paraId="7412F26D" w14:textId="6B8632E3" w:rsidR="00F76085" w:rsidRDefault="00F76085" w:rsidP="0044496E">
      <w:pPr>
        <w:pStyle w:val="Paragraphedeliste"/>
        <w:numPr>
          <w:ilvl w:val="0"/>
          <w:numId w:val="19"/>
        </w:numPr>
      </w:pPr>
      <w:r>
        <w:t>Visualiser l’état de la serre :</w:t>
      </w:r>
    </w:p>
    <w:p w14:paraId="15EB2641" w14:textId="77777777" w:rsidR="00F76085" w:rsidRDefault="00F76085" w:rsidP="00943668">
      <w:r>
        <w:t>L’exploitant consultera l’application WEB pour afficher les dernières mesures enregistrées depuis la base de données.</w:t>
      </w:r>
    </w:p>
    <w:p w14:paraId="79273964" w14:textId="77777777" w:rsidR="00F76085" w:rsidRDefault="00F76085" w:rsidP="00943668"/>
    <w:p w14:paraId="70D1B0DA" w14:textId="45D35DF6" w:rsidR="00F76085" w:rsidRDefault="00F76085" w:rsidP="0044496E">
      <w:pPr>
        <w:pStyle w:val="Paragraphedeliste"/>
        <w:numPr>
          <w:ilvl w:val="0"/>
          <w:numId w:val="19"/>
        </w:numPr>
      </w:pPr>
      <w:r>
        <w:t>Visualiser l’état du système :</w:t>
      </w:r>
    </w:p>
    <w:p w14:paraId="377AA165" w14:textId="77777777" w:rsidR="00F76085" w:rsidRDefault="00F76085" w:rsidP="00943668">
      <w:r>
        <w:t>L’exploitant consulte les applications qui affichent l’état des capteurs. La carte de gestion collecte les informations d’état du système et les enregistrent sur la base de données.</w:t>
      </w:r>
    </w:p>
    <w:p w14:paraId="768E5F74" w14:textId="77777777" w:rsidR="00F76085" w:rsidRDefault="00F76085" w:rsidP="00943668"/>
    <w:p w14:paraId="0DADD5C2" w14:textId="77777777" w:rsidR="00B22A34" w:rsidRDefault="00F76085" w:rsidP="00B22A34">
      <w:pPr>
        <w:pStyle w:val="Paragraphedeliste"/>
        <w:numPr>
          <w:ilvl w:val="0"/>
          <w:numId w:val="19"/>
        </w:numPr>
      </w:pPr>
      <w:r>
        <w:t>Définir la périodicité des mesures</w:t>
      </w:r>
      <w:r w:rsidR="00B22A34">
        <w:t> :</w:t>
      </w:r>
    </w:p>
    <w:p w14:paraId="7CB46BE8" w14:textId="2302A54F" w:rsidR="00F76085" w:rsidRDefault="00F76085" w:rsidP="009547EA">
      <w:r>
        <w:t>L’exploitant choisira selon son besoin.</w:t>
      </w:r>
    </w:p>
    <w:p w14:paraId="3658AF22" w14:textId="33C534D7" w:rsidR="00F76085" w:rsidRPr="00D25605" w:rsidRDefault="00F76085" w:rsidP="00D25605">
      <w:pPr>
        <w:pStyle w:val="Titre2"/>
        <w:numPr>
          <w:ilvl w:val="0"/>
          <w:numId w:val="27"/>
        </w:numPr>
        <w:rPr>
          <w:b/>
          <w:sz w:val="36"/>
        </w:rPr>
      </w:pPr>
      <w:bookmarkStart w:id="12" w:name="_Toc9410885"/>
      <w:r w:rsidRPr="00D25605">
        <w:rPr>
          <w:b/>
          <w:sz w:val="36"/>
        </w:rPr>
        <w:lastRenderedPageBreak/>
        <w:t>Besoins non-fonctionnels</w:t>
      </w:r>
      <w:bookmarkEnd w:id="12"/>
    </w:p>
    <w:p w14:paraId="05F4695B" w14:textId="77777777" w:rsidR="00AA4B62" w:rsidRDefault="00AA4B62" w:rsidP="00AA4B62"/>
    <w:p w14:paraId="5F063790" w14:textId="77777777" w:rsidR="00F76085" w:rsidRDefault="00F76085" w:rsidP="00612493"/>
    <w:p w14:paraId="179BDB13" w14:textId="77777777" w:rsidR="00612493" w:rsidRPr="00BA179C" w:rsidRDefault="00612493" w:rsidP="00BA179C">
      <w:pPr>
        <w:rPr>
          <w:b/>
        </w:rPr>
      </w:pPr>
      <w:r w:rsidRPr="00BA179C">
        <w:rPr>
          <w:b/>
        </w:rPr>
        <w:t>Développement</w:t>
      </w:r>
    </w:p>
    <w:p w14:paraId="513030E2" w14:textId="77777777" w:rsidR="00612493" w:rsidRDefault="00612493" w:rsidP="00612493">
      <w:pPr>
        <w:ind w:left="720"/>
      </w:pPr>
    </w:p>
    <w:p w14:paraId="40D024CB" w14:textId="77777777" w:rsidR="00612493" w:rsidRDefault="00612493" w:rsidP="007047D0">
      <w:r>
        <w:t xml:space="preserve">L’application Android sera </w:t>
      </w:r>
      <w:r w:rsidR="0042530B">
        <w:t>développée</w:t>
      </w:r>
      <w:r>
        <w:t xml:space="preserve"> en Java, sous Android Studio. </w:t>
      </w:r>
    </w:p>
    <w:p w14:paraId="0C205FA8" w14:textId="77777777" w:rsidR="00612493" w:rsidRDefault="00612493" w:rsidP="007047D0"/>
    <w:p w14:paraId="510276B0" w14:textId="77777777" w:rsidR="00612493" w:rsidRDefault="00612493" w:rsidP="007047D0">
      <w:r>
        <w:t>Les programmes d’acquisition des données, ainsi que le programme de base de la carte de gestion seront développés en Python 3</w:t>
      </w:r>
    </w:p>
    <w:p w14:paraId="669022CA" w14:textId="77777777" w:rsidR="0042530B" w:rsidRDefault="0042530B" w:rsidP="00612493">
      <w:pPr>
        <w:ind w:left="720"/>
      </w:pPr>
    </w:p>
    <w:p w14:paraId="42938BF4" w14:textId="77777777" w:rsidR="00FB68B5" w:rsidRDefault="0042530B" w:rsidP="007047D0">
      <w:r>
        <w:t>Le langage UML sera utilisé pour permettre une analyse et une compréhension poussé du projet.</w:t>
      </w:r>
    </w:p>
    <w:p w14:paraId="316CF10C" w14:textId="77777777" w:rsidR="0042530B" w:rsidRDefault="0042530B" w:rsidP="0042530B">
      <w:pPr>
        <w:ind w:left="720"/>
      </w:pPr>
    </w:p>
    <w:p w14:paraId="3B68384B" w14:textId="77777777" w:rsidR="0042530B" w:rsidRPr="00BA179C" w:rsidRDefault="0042530B" w:rsidP="00BA179C">
      <w:pPr>
        <w:rPr>
          <w:b/>
        </w:rPr>
      </w:pPr>
      <w:r w:rsidRPr="00BA179C">
        <w:rPr>
          <w:b/>
        </w:rPr>
        <w:t>Contraintes financières</w:t>
      </w:r>
    </w:p>
    <w:p w14:paraId="28447468" w14:textId="77777777" w:rsidR="0042530B" w:rsidRPr="0042530B" w:rsidRDefault="0042530B" w:rsidP="0042530B">
      <w:pPr>
        <w:ind w:left="360"/>
        <w:rPr>
          <w:b/>
        </w:rPr>
      </w:pPr>
    </w:p>
    <w:p w14:paraId="6532877B" w14:textId="77777777" w:rsidR="0042530B" w:rsidRDefault="0042530B" w:rsidP="007047D0">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pPr>
    </w:p>
    <w:p w14:paraId="1798D56E" w14:textId="77777777" w:rsidR="00232D48" w:rsidRPr="00BA179C" w:rsidRDefault="0042530B" w:rsidP="00BA179C">
      <w:pPr>
        <w:rPr>
          <w:b/>
        </w:rPr>
      </w:pPr>
      <w:r w:rsidRPr="00BA179C">
        <w:rPr>
          <w:b/>
        </w:rPr>
        <w:t>Contraintes qualité</w:t>
      </w:r>
    </w:p>
    <w:p w14:paraId="5D4094DB" w14:textId="77777777" w:rsidR="00F45075" w:rsidRDefault="00F45075" w:rsidP="00F45075">
      <w:pPr>
        <w:ind w:left="360"/>
        <w:rPr>
          <w:b/>
        </w:rPr>
      </w:pPr>
    </w:p>
    <w:p w14:paraId="119B82BB" w14:textId="77777777" w:rsidR="00F45075" w:rsidRPr="00280FA6" w:rsidRDefault="00280FA6" w:rsidP="007047D0">
      <w:r w:rsidRPr="00280FA6">
        <w:t>L’exploitant devra pouvoir changer un capteur ou en rajouter un sans devoir redémarrer le système ou le modifier.</w:t>
      </w:r>
    </w:p>
    <w:p w14:paraId="15F30C5D" w14:textId="77777777" w:rsidR="00280FA6" w:rsidRPr="00F45075" w:rsidRDefault="00280FA6" w:rsidP="00280FA6">
      <w:pPr>
        <w:ind w:left="360"/>
        <w:rPr>
          <w:b/>
        </w:rPr>
      </w:pPr>
    </w:p>
    <w:p w14:paraId="282E09C1" w14:textId="77777777" w:rsidR="00232D48" w:rsidRPr="00BA179C" w:rsidRDefault="00232D48" w:rsidP="00BA179C">
      <w:pPr>
        <w:rPr>
          <w:b/>
        </w:rPr>
      </w:pPr>
      <w:r w:rsidRPr="00BA179C">
        <w:rPr>
          <w:b/>
        </w:rPr>
        <w:t xml:space="preserve">Contraintes de fiabilité, sécurité </w:t>
      </w:r>
    </w:p>
    <w:p w14:paraId="0938ECE9" w14:textId="77777777" w:rsidR="00FB68B5" w:rsidRDefault="00FB68B5" w:rsidP="00FB68B5"/>
    <w:p w14:paraId="67E5582C" w14:textId="13D5BA0F" w:rsidR="00F45075" w:rsidRPr="00D25605" w:rsidRDefault="00F76085" w:rsidP="00D25605">
      <w:pPr>
        <w:pStyle w:val="Titre1"/>
        <w:numPr>
          <w:ilvl w:val="0"/>
          <w:numId w:val="24"/>
        </w:numPr>
        <w:rPr>
          <w:b w:val="0"/>
          <w:caps w:val="0"/>
          <w:color w:val="4472C4" w:themeColor="accent1"/>
          <w:sz w:val="48"/>
          <w:szCs w:val="24"/>
        </w:rPr>
      </w:pPr>
      <w:bookmarkStart w:id="13" w:name="_Toc9410886"/>
      <w:r w:rsidRPr="00D25605">
        <w:rPr>
          <w:b w:val="0"/>
          <w:caps w:val="0"/>
          <w:color w:val="4472C4" w:themeColor="accent1"/>
          <w:sz w:val="48"/>
          <w:szCs w:val="24"/>
        </w:rPr>
        <w:t>Ressources mise à dispositions</w:t>
      </w:r>
      <w:bookmarkEnd w:id="13"/>
    </w:p>
    <w:p w14:paraId="616B710E" w14:textId="60174989" w:rsidR="00784432" w:rsidRPr="00D25605" w:rsidRDefault="00784432" w:rsidP="00D25605">
      <w:pPr>
        <w:pStyle w:val="Titre2"/>
        <w:numPr>
          <w:ilvl w:val="0"/>
          <w:numId w:val="28"/>
        </w:numPr>
        <w:rPr>
          <w:b/>
          <w:sz w:val="36"/>
        </w:rPr>
      </w:pPr>
      <w:bookmarkStart w:id="14" w:name="_Toc9410887"/>
      <w:r w:rsidRPr="00D25605">
        <w:rPr>
          <w:b/>
          <w:sz w:val="36"/>
        </w:rPr>
        <w:t>Ressources matérielles</w:t>
      </w:r>
      <w:bookmarkEnd w:id="14"/>
    </w:p>
    <w:p w14:paraId="71DD10EE" w14:textId="77777777" w:rsidR="00752CE7" w:rsidRDefault="00752CE7" w:rsidP="00752CE7"/>
    <w:p w14:paraId="48DF7B6A" w14:textId="77777777" w:rsidR="00752CE7" w:rsidRDefault="00752CE7" w:rsidP="007047D0">
      <w:r>
        <w:t>Les ressources matérielles sont fournies par Saint Félix-La Salle :</w:t>
      </w:r>
    </w:p>
    <w:p w14:paraId="408E5C36" w14:textId="77777777" w:rsidR="00752CE7" w:rsidRDefault="00752CE7" w:rsidP="007047D0"/>
    <w:p w14:paraId="30746121" w14:textId="5EC75625" w:rsidR="00752CE7" w:rsidRDefault="00752CE7" w:rsidP="0044496E">
      <w:pPr>
        <w:pStyle w:val="Paragraphedeliste"/>
        <w:numPr>
          <w:ilvl w:val="0"/>
          <w:numId w:val="19"/>
        </w:numPr>
      </w:pPr>
      <w:r>
        <w:t xml:space="preserve">Les PC sous Windows </w:t>
      </w:r>
      <w:r w:rsidR="00F45075">
        <w:t>10</w:t>
      </w:r>
      <w:r>
        <w:t xml:space="preserve"> au nombre de quatre</w:t>
      </w:r>
      <w:r w:rsidR="00EA0E1C">
        <w:t>.</w:t>
      </w:r>
    </w:p>
    <w:p w14:paraId="7BBEFCD6" w14:textId="77777777" w:rsidR="009921C2" w:rsidRDefault="009921C2" w:rsidP="007047D0"/>
    <w:p w14:paraId="5680D0F8" w14:textId="35F77A0E" w:rsidR="009921C2" w:rsidRDefault="00170FE4" w:rsidP="007047D0">
      <w:pPr>
        <w:pStyle w:val="Paragraphedeliste"/>
        <w:numPr>
          <w:ilvl w:val="0"/>
          <w:numId w:val="19"/>
        </w:numPr>
      </w:pPr>
      <w:r>
        <w:t>Un serveur Debian 8.7</w:t>
      </w:r>
      <w:r w:rsidR="005F0E16">
        <w:t xml:space="preserve"> hébergeant la base de données</w:t>
      </w:r>
      <w:r w:rsidR="00EA0E1C">
        <w:t>.</w:t>
      </w:r>
    </w:p>
    <w:p w14:paraId="26DDA70B" w14:textId="04A23B3D" w:rsidR="00DD7E3A" w:rsidRDefault="00752CE7" w:rsidP="0044496E">
      <w:pPr>
        <w:pStyle w:val="Paragraphedeliste"/>
        <w:numPr>
          <w:ilvl w:val="0"/>
          <w:numId w:val="19"/>
        </w:numPr>
      </w:pPr>
      <w:r>
        <w:t>Les capteurs suivants : anémomètre-girouette, hygromètre, capteur de température intérieure, capteur de température de l’eau</w:t>
      </w:r>
      <w:r w:rsidR="00DD7E3A">
        <w:t xml:space="preserve"> et pluviomètre</w:t>
      </w:r>
      <w:r w:rsidR="00EA0E1C">
        <w:t>.</w:t>
      </w:r>
    </w:p>
    <w:p w14:paraId="205E0885" w14:textId="77777777" w:rsidR="009921C2" w:rsidRDefault="009921C2" w:rsidP="007047D0"/>
    <w:p w14:paraId="5279A0A5" w14:textId="39D07C78" w:rsidR="00DD7E3A" w:rsidRDefault="00DD7E3A" w:rsidP="0044496E">
      <w:pPr>
        <w:pStyle w:val="Paragraphedeliste"/>
        <w:numPr>
          <w:ilvl w:val="0"/>
          <w:numId w:val="19"/>
        </w:numPr>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7047D0"/>
    <w:p w14:paraId="7955C4E9" w14:textId="6CFDF938" w:rsidR="009921C2" w:rsidRDefault="00EA0576" w:rsidP="0044496E">
      <w:pPr>
        <w:pStyle w:val="Paragraphedeliste"/>
        <w:numPr>
          <w:ilvl w:val="0"/>
          <w:numId w:val="19"/>
        </w:numPr>
      </w:pPr>
      <w:r>
        <w:t>Raspberry Pi 3</w:t>
      </w:r>
      <w:r w:rsidR="00EA0E1C">
        <w:t>.</w:t>
      </w:r>
      <w:bookmarkStart w:id="15" w:name="_GoBack"/>
      <w:bookmarkEnd w:id="15"/>
    </w:p>
    <w:p w14:paraId="6A701268" w14:textId="77777777" w:rsidR="009921C2" w:rsidRDefault="009921C2" w:rsidP="007047D0"/>
    <w:p w14:paraId="687F120B" w14:textId="2040B21E" w:rsidR="00873015" w:rsidRDefault="00873015" w:rsidP="0044496E">
      <w:pPr>
        <w:pStyle w:val="Paragraphedeliste"/>
        <w:numPr>
          <w:ilvl w:val="0"/>
          <w:numId w:val="19"/>
        </w:numPr>
      </w:pPr>
      <w:r>
        <w:t xml:space="preserve">Arduino </w:t>
      </w:r>
      <w:r w:rsidRPr="0044496E">
        <w:rPr>
          <w:color w:val="auto"/>
        </w:rPr>
        <w:t>MEGA</w:t>
      </w:r>
      <w:r w:rsidR="00F45075" w:rsidRPr="0044496E">
        <w:rPr>
          <w:color w:val="auto"/>
        </w:rPr>
        <w:t>/</w:t>
      </w:r>
      <w:proofErr w:type="gramStart"/>
      <w:r w:rsidR="00F45075" w:rsidRPr="0044496E">
        <w:rPr>
          <w:color w:val="auto"/>
        </w:rPr>
        <w:t>UNO</w:t>
      </w:r>
      <w:r w:rsidR="00DD6C43" w:rsidRPr="0044496E">
        <w:rPr>
          <w:color w:val="auto"/>
        </w:rPr>
        <w:t xml:space="preserve"> </w:t>
      </w:r>
      <w:r w:rsidR="00EA0E1C">
        <w:rPr>
          <w:color w:val="auto"/>
        </w:rPr>
        <w:t>.</w:t>
      </w:r>
      <w:proofErr w:type="gramEnd"/>
    </w:p>
    <w:p w14:paraId="6DE43045" w14:textId="77777777" w:rsidR="009921C2" w:rsidRDefault="009921C2" w:rsidP="007047D0"/>
    <w:p w14:paraId="661CC611" w14:textId="108F39D2" w:rsidR="00873015" w:rsidRDefault="001D417E" w:rsidP="0044496E">
      <w:pPr>
        <w:pStyle w:val="Paragraphedeliste"/>
        <w:numPr>
          <w:ilvl w:val="0"/>
          <w:numId w:val="19"/>
        </w:numPr>
      </w:pPr>
      <w:r>
        <w:t>S</w:t>
      </w:r>
      <w:r w:rsidR="00207AB0">
        <w:t>martphone Android</w:t>
      </w:r>
      <w:r w:rsidR="005F0E16">
        <w:t xml:space="preserve"> </w:t>
      </w:r>
    </w:p>
    <w:p w14:paraId="78E775E1" w14:textId="77777777" w:rsidR="009921C2" w:rsidRDefault="009921C2" w:rsidP="007047D0"/>
    <w:p w14:paraId="62A234AB" w14:textId="0D2E5464" w:rsidR="00873015" w:rsidRDefault="001D417E" w:rsidP="0044496E">
      <w:pPr>
        <w:pStyle w:val="Paragraphedeliste"/>
        <w:numPr>
          <w:ilvl w:val="0"/>
          <w:numId w:val="19"/>
        </w:numPr>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7047D0"/>
    <w:p w14:paraId="49B963EC" w14:textId="4263EEB0" w:rsidR="00F76085" w:rsidRDefault="00CE61B9" w:rsidP="0044496E">
      <w:pPr>
        <w:pStyle w:val="Paragraphedeliste"/>
        <w:numPr>
          <w:ilvl w:val="0"/>
          <w:numId w:val="19"/>
        </w:numPr>
      </w:pPr>
      <w:r>
        <w:t xml:space="preserve">2 capteurs de température ARIA pt-100 mis en place avec un Shield </w:t>
      </w:r>
      <w:proofErr w:type="spellStart"/>
      <w:r>
        <w:t>Libellium</w:t>
      </w:r>
      <w:proofErr w:type="spellEnd"/>
      <w:r>
        <w:t xml:space="preserve"> 4-20 Ma</w:t>
      </w:r>
    </w:p>
    <w:p w14:paraId="25FD2997" w14:textId="7D2278EE" w:rsidR="00F76085" w:rsidRDefault="00F76085" w:rsidP="00F76085">
      <w:pPr>
        <w:pStyle w:val="Titre3"/>
        <w:ind w:left="792"/>
      </w:pPr>
    </w:p>
    <w:p w14:paraId="22A67131" w14:textId="044EED9C" w:rsidR="00313828" w:rsidRPr="00D25605" w:rsidRDefault="00F76085" w:rsidP="00D25605">
      <w:pPr>
        <w:pStyle w:val="Titre2"/>
        <w:numPr>
          <w:ilvl w:val="0"/>
          <w:numId w:val="28"/>
        </w:numPr>
        <w:rPr>
          <w:b/>
          <w:sz w:val="36"/>
        </w:rPr>
      </w:pPr>
      <w:bookmarkStart w:id="16" w:name="_Toc9410888"/>
      <w:r w:rsidRPr="00D25605">
        <w:rPr>
          <w:b/>
          <w:sz w:val="36"/>
        </w:rPr>
        <w:t>Ressources logicielles</w:t>
      </w:r>
      <w:bookmarkEnd w:id="16"/>
    </w:p>
    <w:p w14:paraId="665124CA" w14:textId="77777777" w:rsidR="00313828" w:rsidRDefault="00313828" w:rsidP="00E505EC"/>
    <w:p w14:paraId="51FD37DE" w14:textId="77777777" w:rsidR="00313828" w:rsidRDefault="00313828" w:rsidP="007047D0">
      <w:r>
        <w:t>Pour la documentation, revues nous utilisons la suite Office : Word et Powerpoint</w:t>
      </w:r>
    </w:p>
    <w:p w14:paraId="7A551B5C" w14:textId="77777777" w:rsidR="00835DAA" w:rsidRDefault="00835DAA" w:rsidP="007047D0"/>
    <w:p w14:paraId="2E077EDA" w14:textId="77777777" w:rsidR="00CD39CA" w:rsidRDefault="00313828" w:rsidP="007047D0">
      <w:r>
        <w:t>Pour le diagramme de Gantt : Microsoft Project 2013</w:t>
      </w:r>
    </w:p>
    <w:p w14:paraId="709A305B" w14:textId="77777777" w:rsidR="00CD39CA" w:rsidRDefault="00CD39CA" w:rsidP="007047D0"/>
    <w:p w14:paraId="663E17FB" w14:textId="77777777" w:rsidR="00752CE7" w:rsidRDefault="00313828" w:rsidP="007047D0">
      <w:r>
        <w:t>Pour les divers diagrammes UML : MagicDraw UM</w:t>
      </w:r>
      <w:r w:rsidR="00F1549D">
        <w:t>L</w:t>
      </w:r>
      <w:r w:rsidR="006E075A">
        <w:t xml:space="preserve"> avec le plugin SysML</w:t>
      </w:r>
    </w:p>
    <w:p w14:paraId="772ADB03" w14:textId="77777777" w:rsidR="00CD39CA" w:rsidRDefault="00CD39CA" w:rsidP="007047D0"/>
    <w:p w14:paraId="4220F255" w14:textId="77777777" w:rsidR="0054294F" w:rsidRDefault="0054294F" w:rsidP="007047D0">
      <w:r>
        <w:t>Pour les diagrammes réseau : Edraw ou Microsoft Paint</w:t>
      </w:r>
    </w:p>
    <w:p w14:paraId="04FD849E" w14:textId="60D3C290" w:rsidR="00CD39CA" w:rsidRDefault="00CD39CA" w:rsidP="00CD39CA"/>
    <w:p w14:paraId="3DC02C1B" w14:textId="36DC07B2" w:rsidR="00DD6C43" w:rsidRPr="00630737" w:rsidRDefault="00630737" w:rsidP="00630737">
      <w:pPr>
        <w:pStyle w:val="Paragraphedeliste"/>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25973A74">
            <wp:simplePos x="0" y="0"/>
            <wp:positionH relativeFrom="margin">
              <wp:posOffset>4162342</wp:posOffset>
            </wp:positionH>
            <wp:positionV relativeFrom="paragraph">
              <wp:posOffset>9690</wp:posOffset>
            </wp:positionV>
            <wp:extent cx="914400" cy="914400"/>
            <wp:effectExtent l="0" t="0" r="0" b="0"/>
            <wp:wrapThrough wrapText="bothSides">
              <wp:wrapPolygon edited="0">
                <wp:start x="6750" y="0"/>
                <wp:lineTo x="4050" y="1350"/>
                <wp:lineTo x="0" y="5400"/>
                <wp:lineTo x="0" y="15300"/>
                <wp:lineTo x="4500" y="20700"/>
                <wp:lineTo x="5400" y="21150"/>
                <wp:lineTo x="15750" y="21150"/>
                <wp:lineTo x="16650" y="20700"/>
                <wp:lineTo x="21150" y="15300"/>
                <wp:lineTo x="21150" y="5400"/>
                <wp:lineTo x="17100" y="1350"/>
                <wp:lineTo x="14400" y="0"/>
                <wp:lineTo x="675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p>
    <w:p w14:paraId="1068D67D" w14:textId="62913903" w:rsidR="00DD6C43" w:rsidRDefault="00DD6C43" w:rsidP="0054294F">
      <w:pPr>
        <w:ind w:left="360"/>
      </w:pPr>
    </w:p>
    <w:p w14:paraId="20F92240" w14:textId="499348BD" w:rsidR="00DD6C43" w:rsidRDefault="0059731E" w:rsidP="007047D0">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7047D0"/>
    <w:p w14:paraId="74E0F73D" w14:textId="378C933A" w:rsidR="0054294F" w:rsidRDefault="0054294F" w:rsidP="007047D0">
      <w:r>
        <w:t xml:space="preserve">Les logiciels suivants nous sont </w:t>
      </w:r>
      <w:r w:rsidR="000238B2">
        <w:t>propos</w:t>
      </w:r>
      <w:r w:rsidR="003664F8">
        <w:t>és</w:t>
      </w:r>
      <w:r>
        <w:t> :</w:t>
      </w:r>
    </w:p>
    <w:p w14:paraId="26F8F582" w14:textId="77777777" w:rsidR="009547EA" w:rsidRDefault="009547EA" w:rsidP="007047D0"/>
    <w:p w14:paraId="5D97DA42" w14:textId="6197BAF5" w:rsidR="0054294F" w:rsidRDefault="0054294F" w:rsidP="0044496E">
      <w:pPr>
        <w:pStyle w:val="Paragraphedeliste"/>
        <w:numPr>
          <w:ilvl w:val="0"/>
          <w:numId w:val="19"/>
        </w:numPr>
      </w:pPr>
      <w:r>
        <w:t>Android Studio pour le développement de l’application Android</w:t>
      </w:r>
    </w:p>
    <w:p w14:paraId="11EAE81E" w14:textId="32201B65" w:rsidR="0054294F" w:rsidRDefault="0054294F" w:rsidP="0044496E">
      <w:pPr>
        <w:pStyle w:val="Paragraphedeliste"/>
        <w:numPr>
          <w:ilvl w:val="0"/>
          <w:numId w:val="19"/>
        </w:numPr>
      </w:pPr>
      <w:r>
        <w:t>Le Framework Sym</w:t>
      </w:r>
      <w:r w:rsidR="003664F8">
        <w:t>f</w:t>
      </w:r>
      <w:r>
        <w:t xml:space="preserve">ony </w:t>
      </w:r>
      <w:r w:rsidR="003664F8">
        <w:t xml:space="preserve">avec </w:t>
      </w:r>
      <w:r w:rsidR="00E77B04">
        <w:t>l’environnement NetBeans</w:t>
      </w:r>
    </w:p>
    <w:p w14:paraId="14C7C278" w14:textId="77777777" w:rsidR="00630737" w:rsidRDefault="00630737" w:rsidP="004E79E4">
      <w:pPr>
        <w:pStyle w:val="Paragraphedeliste"/>
      </w:pPr>
    </w:p>
    <w:p w14:paraId="162CFFF1" w14:textId="422A7684" w:rsidR="009F6770" w:rsidRPr="00D25605" w:rsidRDefault="009F6770" w:rsidP="00D25605">
      <w:pPr>
        <w:pStyle w:val="Titre1"/>
        <w:numPr>
          <w:ilvl w:val="0"/>
          <w:numId w:val="24"/>
        </w:numPr>
        <w:rPr>
          <w:b w:val="0"/>
          <w:caps w:val="0"/>
          <w:color w:val="4472C4" w:themeColor="accent1"/>
          <w:sz w:val="48"/>
          <w:szCs w:val="24"/>
        </w:rPr>
      </w:pPr>
      <w:bookmarkStart w:id="17" w:name="_Toc9410889"/>
      <w:r w:rsidRPr="00D25605">
        <w:rPr>
          <w:b w:val="0"/>
          <w:caps w:val="0"/>
          <w:color w:val="4472C4" w:themeColor="accent1"/>
          <w:sz w:val="48"/>
          <w:szCs w:val="24"/>
        </w:rPr>
        <w:t>Analyse</w:t>
      </w:r>
      <w:bookmarkEnd w:id="17"/>
    </w:p>
    <w:p w14:paraId="57637839" w14:textId="77777777" w:rsidR="00F9779D" w:rsidRPr="00F9779D" w:rsidRDefault="00F9779D" w:rsidP="00F9779D"/>
    <w:p w14:paraId="1E07FAFA" w14:textId="016C38EF" w:rsidR="009F6770" w:rsidRPr="00D25605" w:rsidRDefault="009F6770" w:rsidP="00D25605">
      <w:pPr>
        <w:pStyle w:val="Titre2"/>
        <w:numPr>
          <w:ilvl w:val="0"/>
          <w:numId w:val="29"/>
        </w:numPr>
        <w:rPr>
          <w:b/>
          <w:sz w:val="36"/>
        </w:rPr>
      </w:pPr>
      <w:bookmarkStart w:id="18" w:name="_Toc9410890"/>
      <w:r w:rsidRPr="00D25605">
        <w:rPr>
          <w:b/>
          <w:sz w:val="36"/>
        </w:rPr>
        <w:t>Tâches à réaliser</w:t>
      </w:r>
      <w:bookmarkEnd w:id="18"/>
    </w:p>
    <w:p w14:paraId="3333FB40" w14:textId="77777777" w:rsidR="00500592" w:rsidRPr="00500592" w:rsidRDefault="00500592" w:rsidP="00500592"/>
    <w:p w14:paraId="6C3A8317" w14:textId="77777777" w:rsidR="005B3EB2" w:rsidRPr="0044496E" w:rsidRDefault="005B3EB2" w:rsidP="007047D0">
      <w:pPr>
        <w:rPr>
          <w:u w:val="single"/>
        </w:rPr>
      </w:pPr>
      <w:r w:rsidRPr="0044496E">
        <w:rPr>
          <w:u w:val="single"/>
        </w:rPr>
        <w:t>Etudiant n°1</w:t>
      </w:r>
      <w:r w:rsidRPr="008F0752">
        <w:t> :</w:t>
      </w:r>
    </w:p>
    <w:p w14:paraId="1BC3F614" w14:textId="77777777" w:rsidR="006624E8" w:rsidRDefault="006624E8" w:rsidP="007047D0"/>
    <w:p w14:paraId="47C42652" w14:textId="77777777" w:rsidR="006624E8" w:rsidRDefault="006624E8" w:rsidP="007047D0">
      <w:r>
        <w:t>Installation de la carte gestion</w:t>
      </w:r>
    </w:p>
    <w:p w14:paraId="4AFEF573" w14:textId="77777777" w:rsidR="006624E8" w:rsidRDefault="005B3EB2" w:rsidP="007047D0">
      <w:r>
        <w:t xml:space="preserve">Développement </w:t>
      </w:r>
      <w:r w:rsidR="006624E8">
        <w:t>du programme de base de la carte gestion</w:t>
      </w:r>
    </w:p>
    <w:p w14:paraId="321B1891" w14:textId="77777777" w:rsidR="005B3EB2" w:rsidRDefault="006624E8" w:rsidP="007047D0">
      <w:r>
        <w:t>Etude, gestion du protocole de l’anémomètre-girouette</w:t>
      </w:r>
    </w:p>
    <w:p w14:paraId="548A39B5" w14:textId="77777777" w:rsidR="00500592" w:rsidRDefault="00500592" w:rsidP="007047D0">
      <w:r>
        <w:t>Acquisition de la mesure direction et force du vent</w:t>
      </w:r>
    </w:p>
    <w:p w14:paraId="55D4B616" w14:textId="77777777" w:rsidR="006624E8" w:rsidRDefault="006624E8" w:rsidP="007047D0"/>
    <w:p w14:paraId="5C5A41F5" w14:textId="77777777" w:rsidR="006624E8" w:rsidRPr="0044496E" w:rsidRDefault="006624E8" w:rsidP="007047D0">
      <w:pPr>
        <w:rPr>
          <w:u w:val="single"/>
        </w:rPr>
      </w:pPr>
      <w:r w:rsidRPr="0044496E">
        <w:rPr>
          <w:u w:val="single"/>
        </w:rPr>
        <w:t>Etudiant n°2</w:t>
      </w:r>
      <w:r w:rsidRPr="008F0752">
        <w:t> :</w:t>
      </w:r>
    </w:p>
    <w:p w14:paraId="0DA1374A" w14:textId="77777777" w:rsidR="006624E8" w:rsidRDefault="006624E8" w:rsidP="007047D0"/>
    <w:p w14:paraId="7CD2B8D8" w14:textId="1D70DD57" w:rsidR="006624E8" w:rsidRDefault="006624E8" w:rsidP="007047D0">
      <w:r>
        <w:t xml:space="preserve">Etude et </w:t>
      </w:r>
      <w:r w:rsidR="00A26F7B">
        <w:t>choix</w:t>
      </w:r>
      <w:r>
        <w:t xml:space="preserve"> d</w:t>
      </w:r>
      <w:r w:rsidR="00A26F7B">
        <w:t>es</w:t>
      </w:r>
      <w:r>
        <w:t xml:space="preserve"> </w:t>
      </w:r>
      <w:r w:rsidR="00A26F7B">
        <w:t>capteurs</w:t>
      </w:r>
    </w:p>
    <w:p w14:paraId="3B0A21B1" w14:textId="77777777" w:rsidR="006624E8" w:rsidRDefault="006624E8" w:rsidP="007047D0">
      <w:r>
        <w:t>Réalisation de l’application web de visualisation périodique</w:t>
      </w:r>
    </w:p>
    <w:p w14:paraId="0EBB5A72" w14:textId="19F15BEB" w:rsidR="00500592" w:rsidRDefault="00500592" w:rsidP="007047D0">
      <w:r>
        <w:t>Acquisition de la mesure hygrométrie</w:t>
      </w:r>
      <w:r w:rsidR="00A26F7B">
        <w:t xml:space="preserve"> et de la luminosité</w:t>
      </w:r>
    </w:p>
    <w:p w14:paraId="44898468" w14:textId="77777777" w:rsidR="006624E8" w:rsidRDefault="006624E8" w:rsidP="007047D0"/>
    <w:p w14:paraId="6AA95E13" w14:textId="77777777" w:rsidR="006624E8" w:rsidRPr="008F0752" w:rsidRDefault="006624E8" w:rsidP="007047D0">
      <w:pPr>
        <w:rPr>
          <w:u w:val="single"/>
        </w:rPr>
      </w:pPr>
      <w:r w:rsidRPr="008F0752">
        <w:rPr>
          <w:u w:val="single"/>
        </w:rPr>
        <w:t>Etudiant n°3</w:t>
      </w:r>
      <w:r w:rsidRPr="008F0752">
        <w:t> :</w:t>
      </w:r>
    </w:p>
    <w:p w14:paraId="7E8AE600" w14:textId="77777777" w:rsidR="006624E8" w:rsidRPr="008F0752" w:rsidRDefault="006624E8" w:rsidP="007047D0">
      <w:pPr>
        <w:rPr>
          <w:u w:val="single"/>
        </w:rPr>
      </w:pPr>
    </w:p>
    <w:p w14:paraId="31A68BCE" w14:textId="77777777" w:rsidR="006624E8" w:rsidRPr="006624E8" w:rsidRDefault="006624E8" w:rsidP="007047D0">
      <w:r>
        <w:lastRenderedPageBreak/>
        <w:t>Installation et configuration de la base de données</w:t>
      </w:r>
    </w:p>
    <w:p w14:paraId="5D4E36C6" w14:textId="77777777" w:rsidR="00500592" w:rsidRPr="00500592" w:rsidRDefault="006624E8" w:rsidP="007047D0">
      <w:r>
        <w:t xml:space="preserve">Réalisation de l’application web </w:t>
      </w:r>
      <w:r w:rsidR="00500592">
        <w:t>de visualisation en temps réel</w:t>
      </w:r>
    </w:p>
    <w:p w14:paraId="1C983B13" w14:textId="77777777" w:rsidR="00500592" w:rsidRPr="00500592" w:rsidRDefault="00500592" w:rsidP="007047D0">
      <w:r>
        <w:t xml:space="preserve">Acquisition de la mesure température sous serre et température de l’eau </w:t>
      </w:r>
    </w:p>
    <w:p w14:paraId="171F0605" w14:textId="77777777" w:rsidR="00500592" w:rsidRDefault="00500592" w:rsidP="007047D0"/>
    <w:p w14:paraId="1C36B78C" w14:textId="77777777" w:rsidR="00500592" w:rsidRPr="008F0752" w:rsidRDefault="00500592" w:rsidP="007047D0">
      <w:pPr>
        <w:rPr>
          <w:u w:val="single"/>
        </w:rPr>
      </w:pPr>
      <w:r w:rsidRPr="008F0752">
        <w:rPr>
          <w:u w:val="single"/>
        </w:rPr>
        <w:t>Etudiant n°4</w:t>
      </w:r>
      <w:r w:rsidRPr="008F0752">
        <w:t> :</w:t>
      </w:r>
    </w:p>
    <w:p w14:paraId="7A2C4581" w14:textId="77777777" w:rsidR="00500592" w:rsidRDefault="00500592" w:rsidP="007047D0"/>
    <w:p w14:paraId="0F73694A" w14:textId="77777777" w:rsidR="00500592" w:rsidRPr="00500592" w:rsidRDefault="00500592" w:rsidP="007047D0">
      <w:r>
        <w:t>Réalisation de l’application Android</w:t>
      </w:r>
    </w:p>
    <w:p w14:paraId="599B066F" w14:textId="0CA4C678" w:rsidR="00500592" w:rsidRPr="00F76085" w:rsidRDefault="00500592" w:rsidP="007047D0">
      <w:r>
        <w:t>Acquisition de la mesure pluviométrie</w:t>
      </w:r>
    </w:p>
    <w:p w14:paraId="285E8ED6" w14:textId="15A261A9" w:rsidR="00F76085" w:rsidRDefault="00F76085" w:rsidP="00F76085">
      <w:pPr>
        <w:jc w:val="left"/>
        <w:rPr>
          <w:u w:val="single"/>
        </w:rPr>
      </w:pPr>
    </w:p>
    <w:p w14:paraId="1189467F" w14:textId="77777777" w:rsidR="00F76085" w:rsidRPr="00F76085" w:rsidRDefault="00F76085" w:rsidP="00F76085">
      <w:pPr>
        <w:jc w:val="left"/>
        <w:rPr>
          <w:u w:val="single"/>
        </w:rPr>
      </w:pPr>
    </w:p>
    <w:p w14:paraId="54CEBAB1" w14:textId="391930E9" w:rsidR="000621E7" w:rsidRPr="00D25605" w:rsidRDefault="00F76085" w:rsidP="00D25605">
      <w:pPr>
        <w:pStyle w:val="Titre2"/>
        <w:numPr>
          <w:ilvl w:val="0"/>
          <w:numId w:val="29"/>
        </w:numPr>
        <w:rPr>
          <w:b/>
          <w:sz w:val="36"/>
        </w:rPr>
      </w:pPr>
      <w:bookmarkStart w:id="19" w:name="_Toc9410891"/>
      <w:r w:rsidRPr="00D25605">
        <w:rPr>
          <w:b/>
          <w:sz w:val="36"/>
        </w:rPr>
        <w:t>Suivi de gestion</w:t>
      </w:r>
      <w:bookmarkEnd w:id="19"/>
    </w:p>
    <w:p w14:paraId="07D4DF3D" w14:textId="3D57D591" w:rsidR="00CE028C" w:rsidRPr="00A72945" w:rsidRDefault="00CE028C" w:rsidP="000621E7">
      <w:pPr>
        <w:pStyle w:val="Titre3"/>
        <w:numPr>
          <w:ilvl w:val="0"/>
          <w:numId w:val="21"/>
        </w:numPr>
        <w:jc w:val="left"/>
      </w:pPr>
      <w:bookmarkStart w:id="20" w:name="_Toc9410892"/>
      <w:r w:rsidRPr="000621E7">
        <w:rPr>
          <w:sz w:val="24"/>
        </w:rPr>
        <w:t>Analyse et choix de début de projet</w:t>
      </w:r>
      <w:bookmarkEnd w:id="20"/>
    </w:p>
    <w:p w14:paraId="467DCCAB" w14:textId="77777777" w:rsidR="00766C1B" w:rsidRPr="008F0752" w:rsidRDefault="00766C1B" w:rsidP="007047D0">
      <w:pPr>
        <w:rPr>
          <w:u w:val="single"/>
        </w:rPr>
      </w:pPr>
      <w:r w:rsidRPr="008F0752">
        <w:rPr>
          <w:u w:val="single"/>
        </w:rPr>
        <w:t>Etudiant n°1</w:t>
      </w:r>
      <w:r w:rsidRPr="008F0752">
        <w:t> :</w:t>
      </w:r>
    </w:p>
    <w:p w14:paraId="632187B9" w14:textId="77777777" w:rsidR="00766C1B" w:rsidRDefault="00766C1B" w:rsidP="007047D0"/>
    <w:p w14:paraId="1860A89D" w14:textId="77777777" w:rsidR="00766C1B" w:rsidRDefault="00766C1B" w:rsidP="007047D0">
      <w:r>
        <w:t>Une version Raspbian est installée sur une carte Raspberry Pi. C’est la carte gestion.</w:t>
      </w:r>
    </w:p>
    <w:p w14:paraId="4F3151CC" w14:textId="77777777" w:rsidR="00766C1B" w:rsidRDefault="00766C1B" w:rsidP="007047D0">
      <w:r>
        <w:t>Le programme de gestion est développé en Python.</w:t>
      </w:r>
    </w:p>
    <w:p w14:paraId="321BD2E1" w14:textId="77777777" w:rsidR="00766C1B" w:rsidRDefault="00766C1B" w:rsidP="007047D0">
      <w:r>
        <w:t>Les capteurs anémomètre et girouette sont reliés à la carte de gestion, grâce à un adaptateur RJ-11 / USB.</w:t>
      </w:r>
    </w:p>
    <w:p w14:paraId="7075DE6C" w14:textId="77777777" w:rsidR="00766C1B" w:rsidRDefault="00766C1B" w:rsidP="007047D0">
      <w:r>
        <w:t>Les programmes sont en Python.</w:t>
      </w:r>
    </w:p>
    <w:p w14:paraId="74E2C985" w14:textId="77777777" w:rsidR="00766C1B" w:rsidRDefault="00766C1B" w:rsidP="007047D0"/>
    <w:p w14:paraId="70EE5C90" w14:textId="77777777" w:rsidR="009547EA" w:rsidRDefault="009547EA" w:rsidP="007047D0">
      <w:pPr>
        <w:rPr>
          <w:u w:val="single"/>
        </w:rPr>
      </w:pPr>
    </w:p>
    <w:p w14:paraId="07C5455C" w14:textId="37EF431C" w:rsidR="00766C1B" w:rsidRPr="008F0752" w:rsidRDefault="00766C1B" w:rsidP="007047D0">
      <w:pPr>
        <w:rPr>
          <w:u w:val="single"/>
        </w:rPr>
      </w:pPr>
      <w:r w:rsidRPr="008F0752">
        <w:rPr>
          <w:u w:val="single"/>
        </w:rPr>
        <w:t>Etudiant n°2</w:t>
      </w:r>
      <w:r w:rsidRPr="008F0752">
        <w:t> :</w:t>
      </w:r>
    </w:p>
    <w:p w14:paraId="2B3C82E7" w14:textId="77777777" w:rsidR="00370EFD" w:rsidRDefault="00370EFD" w:rsidP="007047D0"/>
    <w:p w14:paraId="3059859E" w14:textId="77777777" w:rsidR="00766C1B" w:rsidRPr="00F95D00" w:rsidRDefault="00766C1B" w:rsidP="007047D0">
      <w:pPr>
        <w:rPr>
          <w:color w:val="FF0000"/>
        </w:rPr>
      </w:pPr>
      <w:r>
        <w:rPr>
          <w:color w:val="auto"/>
        </w:rPr>
        <w:t>NetBeans : logiciel de programmation afin de pouvoir créer l’interface WEB.</w:t>
      </w:r>
    </w:p>
    <w:p w14:paraId="7567D65C" w14:textId="77777777" w:rsidR="00766C1B" w:rsidRPr="00CD0FFF" w:rsidRDefault="00766C1B" w:rsidP="007047D0">
      <w:r w:rsidRPr="00CD0FFF">
        <w:t xml:space="preserve">Choix de l’outil Symfony pour développer l’interface web </w:t>
      </w:r>
      <w:r>
        <w:t>de façon structuré et claire.</w:t>
      </w:r>
    </w:p>
    <w:p w14:paraId="2B979111" w14:textId="77777777" w:rsidR="00766C1B" w:rsidRPr="00F95D00" w:rsidRDefault="00766C1B" w:rsidP="007047D0">
      <w:pPr>
        <w:rPr>
          <w:color w:val="FF0000"/>
        </w:rPr>
      </w:pPr>
    </w:p>
    <w:p w14:paraId="70A50693" w14:textId="77777777" w:rsidR="00766C1B" w:rsidRDefault="00766C1B" w:rsidP="007047D0"/>
    <w:p w14:paraId="05FA2799" w14:textId="77777777" w:rsidR="00766C1B" w:rsidRPr="008F0752" w:rsidRDefault="00766C1B" w:rsidP="007047D0">
      <w:pPr>
        <w:rPr>
          <w:u w:val="single"/>
        </w:rPr>
      </w:pPr>
      <w:r w:rsidRPr="008F0752">
        <w:rPr>
          <w:u w:val="single"/>
        </w:rPr>
        <w:t>Etudiant n°3</w:t>
      </w:r>
      <w:r w:rsidRPr="008F0752">
        <w:t> :</w:t>
      </w:r>
    </w:p>
    <w:p w14:paraId="68CDC52A" w14:textId="77777777" w:rsidR="00766C1B" w:rsidRDefault="00766C1B" w:rsidP="007047D0"/>
    <w:p w14:paraId="3911B905" w14:textId="77777777" w:rsidR="00766C1B" w:rsidRPr="006624E8" w:rsidRDefault="00766C1B" w:rsidP="007047D0">
      <w:r>
        <w:t>Base de données créer sur un serveur distant grâce à l’application « MySQL ».</w:t>
      </w:r>
    </w:p>
    <w:p w14:paraId="77F3C9B5" w14:textId="77777777" w:rsidR="00766C1B" w:rsidRPr="00CD0FFF" w:rsidRDefault="00766C1B" w:rsidP="007047D0">
      <w:r w:rsidRPr="00CD0FFF">
        <w:t>Choix de l’outil Symfony pour développer l’interface web en passant par le serveur contenant la base de données.</w:t>
      </w:r>
    </w:p>
    <w:p w14:paraId="5E8E1D3D" w14:textId="62AEEEA1" w:rsidR="00766C1B" w:rsidRDefault="00766C1B" w:rsidP="007047D0">
      <w:r w:rsidRPr="00CD0FFF">
        <w:t>Récupération des valeurs de température via une carte Arduino et un Shield 4-20 Ma relié à la carte</w:t>
      </w:r>
      <w:r>
        <w:t>.</w:t>
      </w:r>
    </w:p>
    <w:p w14:paraId="6C059138" w14:textId="77777777" w:rsidR="009547EA" w:rsidRPr="00CD0FFF" w:rsidRDefault="009547EA" w:rsidP="007047D0"/>
    <w:p w14:paraId="0D048A00" w14:textId="77777777" w:rsidR="00766C1B" w:rsidRPr="008F0752" w:rsidRDefault="00766C1B" w:rsidP="007047D0">
      <w:pPr>
        <w:rPr>
          <w:u w:val="single"/>
        </w:rPr>
      </w:pPr>
      <w:r w:rsidRPr="008F0752">
        <w:rPr>
          <w:u w:val="single"/>
        </w:rPr>
        <w:t>Etudiant n°4</w:t>
      </w:r>
      <w:r w:rsidRPr="008F0752">
        <w:t> :</w:t>
      </w:r>
    </w:p>
    <w:p w14:paraId="022ED781" w14:textId="77777777" w:rsidR="00766C1B" w:rsidRDefault="00766C1B" w:rsidP="007047D0"/>
    <w:p w14:paraId="5A0E1780" w14:textId="77777777" w:rsidR="00766C1B" w:rsidRPr="00500592" w:rsidRDefault="00766C1B" w:rsidP="007047D0">
      <w:r>
        <w:t>Réalisation de l’application Android</w:t>
      </w:r>
    </w:p>
    <w:p w14:paraId="69A866B6" w14:textId="77777777" w:rsidR="00766C1B" w:rsidRPr="00F76085" w:rsidRDefault="00766C1B" w:rsidP="007047D0">
      <w:r>
        <w:t>Acquisition de la mesure pluviométrie</w:t>
      </w:r>
    </w:p>
    <w:p w14:paraId="2C619572" w14:textId="77777777" w:rsidR="000621E7" w:rsidRDefault="000621E7" w:rsidP="000621E7">
      <w:pPr>
        <w:pStyle w:val="Titre3"/>
        <w:rPr>
          <w:sz w:val="24"/>
        </w:rPr>
      </w:pPr>
    </w:p>
    <w:p w14:paraId="62F88C96" w14:textId="635AC5C2" w:rsidR="00F76085" w:rsidRPr="00464CB0" w:rsidRDefault="00766C1B" w:rsidP="000621E7">
      <w:pPr>
        <w:pStyle w:val="Titre3"/>
        <w:numPr>
          <w:ilvl w:val="0"/>
          <w:numId w:val="21"/>
        </w:numPr>
        <w:rPr>
          <w:color w:val="000000" w:themeColor="text1"/>
          <w:sz w:val="24"/>
        </w:rPr>
      </w:pPr>
      <w:bookmarkStart w:id="21" w:name="_Toc9410893"/>
      <w:r w:rsidRPr="00464CB0">
        <w:rPr>
          <w:sz w:val="24"/>
        </w:rPr>
        <w:t>Choix définitifs et modifications éventuelles apportés</w:t>
      </w:r>
      <w:bookmarkEnd w:id="21"/>
    </w:p>
    <w:p w14:paraId="3F0B6D1B" w14:textId="2CA0FF6A" w:rsidR="00766C1B" w:rsidRDefault="00766C1B" w:rsidP="00766C1B">
      <w:pPr>
        <w:pStyle w:val="Paragraphedeliste"/>
        <w:ind w:left="792"/>
        <w:jc w:val="left"/>
        <w:rPr>
          <w:rStyle w:val="Titre3Car"/>
          <w:b w:val="0"/>
          <w:color w:val="000000" w:themeColor="text1"/>
          <w:sz w:val="24"/>
        </w:rPr>
      </w:pPr>
    </w:p>
    <w:p w14:paraId="377358E7" w14:textId="77777777" w:rsidR="009547EA" w:rsidRPr="00766C1B" w:rsidRDefault="009547EA" w:rsidP="00766C1B">
      <w:pPr>
        <w:pStyle w:val="Paragraphedeliste"/>
        <w:ind w:left="792"/>
        <w:jc w:val="left"/>
        <w:rPr>
          <w:rStyle w:val="Titre3Car"/>
          <w:b w:val="0"/>
          <w:color w:val="000000" w:themeColor="text1"/>
          <w:sz w:val="24"/>
        </w:rPr>
      </w:pPr>
    </w:p>
    <w:p w14:paraId="6D81DBE9" w14:textId="77777777" w:rsidR="00766C1B" w:rsidRDefault="00766C1B" w:rsidP="007047D0">
      <w:r w:rsidRPr="008F0752">
        <w:rPr>
          <w:u w:val="single"/>
        </w:rPr>
        <w:t>Etudiant n°1</w:t>
      </w:r>
      <w:r>
        <w:t> :</w:t>
      </w:r>
    </w:p>
    <w:p w14:paraId="29DE71C2" w14:textId="77777777" w:rsidR="00766C1B" w:rsidRDefault="00766C1B" w:rsidP="007047D0"/>
    <w:p w14:paraId="55BED98C" w14:textId="77777777" w:rsidR="00766C1B" w:rsidRDefault="00766C1B" w:rsidP="007047D0">
      <w:r>
        <w:t xml:space="preserve">La version Raspbian </w:t>
      </w:r>
      <w:r w:rsidRPr="009547EA">
        <w:rPr>
          <w:color w:val="auto"/>
        </w:rPr>
        <w:t xml:space="preserve">(Raspbian Jessie) </w:t>
      </w:r>
      <w:r>
        <w:t>est bien installée et communique.</w:t>
      </w:r>
    </w:p>
    <w:p w14:paraId="15ACA0EF" w14:textId="77777777" w:rsidR="00766C1B" w:rsidRDefault="00766C1B" w:rsidP="007047D0">
      <w:r>
        <w:t>Le programme est en développement.</w:t>
      </w:r>
    </w:p>
    <w:p w14:paraId="1AA6B8D5" w14:textId="77777777" w:rsidR="00766C1B" w:rsidRDefault="00766C1B" w:rsidP="007047D0">
      <w:r>
        <w:lastRenderedPageBreak/>
        <w:t>Les capteurs anémomètre et girouette seront finalement relié directement au Port Analogique de la carte d’acquisition. (Modifié)</w:t>
      </w:r>
    </w:p>
    <w:p w14:paraId="090D8C36" w14:textId="77777777" w:rsidR="00766C1B" w:rsidRDefault="00766C1B" w:rsidP="007047D0">
      <w:r>
        <w:t>Les programmes sont en Python.</w:t>
      </w:r>
    </w:p>
    <w:p w14:paraId="67C8BC5F" w14:textId="77777777" w:rsidR="00766C1B" w:rsidRDefault="00766C1B" w:rsidP="007047D0"/>
    <w:p w14:paraId="1AEF70AA" w14:textId="77777777" w:rsidR="00766C1B" w:rsidRDefault="00766C1B" w:rsidP="007047D0">
      <w:r w:rsidRPr="008F0752">
        <w:rPr>
          <w:u w:val="single"/>
        </w:rPr>
        <w:t>Etudiant n°2</w:t>
      </w:r>
      <w:r>
        <w:t> :</w:t>
      </w:r>
    </w:p>
    <w:p w14:paraId="6EC1EFAA" w14:textId="77777777" w:rsidR="00766C1B" w:rsidRDefault="00766C1B" w:rsidP="007047D0"/>
    <w:p w14:paraId="48967FA7" w14:textId="683131AD" w:rsidR="00766C1B" w:rsidRPr="00370EFD" w:rsidRDefault="00766C1B" w:rsidP="007047D0">
      <w:pPr>
        <w:rPr>
          <w:color w:val="FF0000"/>
        </w:rPr>
      </w:pPr>
      <w:r w:rsidRPr="00370EFD">
        <w:rPr>
          <w:color w:val="auto"/>
        </w:rPr>
        <w:t>NetBeans : logiciel de programmation afin de pouvoir créer l’interface WEB.</w:t>
      </w:r>
    </w:p>
    <w:p w14:paraId="50AC0574" w14:textId="77777777" w:rsidR="00766C1B" w:rsidRDefault="00766C1B" w:rsidP="007047D0">
      <w:pPr>
        <w:rPr>
          <w:color w:val="auto"/>
        </w:rPr>
      </w:pPr>
      <w:r w:rsidRPr="00F95D00">
        <w:rPr>
          <w:color w:val="auto"/>
        </w:rPr>
        <w:t xml:space="preserve">Capteur </w:t>
      </w:r>
      <w:r>
        <w:rPr>
          <w:color w:val="auto"/>
        </w:rPr>
        <w:t>de luminosité : tsl2591.</w:t>
      </w:r>
    </w:p>
    <w:p w14:paraId="725A2088" w14:textId="77777777" w:rsidR="00766C1B" w:rsidRDefault="00766C1B" w:rsidP="007047D0">
      <w:pPr>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069F091B" w14:textId="77777777" w:rsidR="00766C1B" w:rsidRDefault="00766C1B" w:rsidP="007047D0">
      <w:pPr>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1E2D027D" w14:textId="77777777" w:rsidR="00766C1B" w:rsidRPr="00766C1B" w:rsidRDefault="00766C1B" w:rsidP="007047D0">
      <w:pPr>
        <w:rPr>
          <w:color w:val="auto"/>
        </w:rPr>
      </w:pPr>
    </w:p>
    <w:p w14:paraId="3FC5394C" w14:textId="77777777" w:rsidR="00766C1B" w:rsidRDefault="00766C1B" w:rsidP="007047D0">
      <w:r w:rsidRPr="008F0752">
        <w:rPr>
          <w:u w:val="single"/>
        </w:rPr>
        <w:t>Etudiant n°3</w:t>
      </w:r>
      <w:r>
        <w:t> :</w:t>
      </w:r>
    </w:p>
    <w:p w14:paraId="0C33E1D1" w14:textId="77777777" w:rsidR="00766C1B" w:rsidRDefault="00766C1B" w:rsidP="007047D0"/>
    <w:p w14:paraId="3D6AD429" w14:textId="77777777" w:rsidR="00766C1B" w:rsidRPr="006624E8" w:rsidRDefault="00766C1B" w:rsidP="007047D0">
      <w:r>
        <w:t>Base de données créer et fonctionnelle</w:t>
      </w:r>
    </w:p>
    <w:p w14:paraId="4659FC71" w14:textId="77777777" w:rsidR="00766C1B" w:rsidRPr="00CD0FFF" w:rsidRDefault="00766C1B" w:rsidP="007047D0">
      <w:r>
        <w:t>Choix de Symfony abandonné pour rester sur un format html/PHP plus basique et plus clair</w:t>
      </w:r>
    </w:p>
    <w:p w14:paraId="053642D6" w14:textId="77777777" w:rsidR="00766C1B" w:rsidRDefault="00766C1B" w:rsidP="007047D0">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0DAEBFAC" w14:textId="77777777" w:rsidR="00766C1B" w:rsidRPr="004D0592" w:rsidRDefault="00766C1B" w:rsidP="007047D0"/>
    <w:p w14:paraId="03FBD83E" w14:textId="77777777" w:rsidR="00766C1B" w:rsidRDefault="00766C1B" w:rsidP="007047D0">
      <w:r w:rsidRPr="008F0752">
        <w:rPr>
          <w:u w:val="single"/>
        </w:rPr>
        <w:t>Etudiant n°4</w:t>
      </w:r>
      <w:r>
        <w:t> :</w:t>
      </w:r>
    </w:p>
    <w:p w14:paraId="6FA3832F" w14:textId="77777777" w:rsidR="00766C1B" w:rsidRPr="00BC4714" w:rsidRDefault="00766C1B" w:rsidP="007047D0">
      <w:r>
        <w:t>Le pluviomètre sera finalement relié à la carte d’acquisition par RJ11, et non pas par un protocole sans-fil 433Mhz.</w:t>
      </w:r>
    </w:p>
    <w:p w14:paraId="1FA6EA3E" w14:textId="5BC66123" w:rsidR="00766C1B" w:rsidRDefault="00766C1B" w:rsidP="007047D0">
      <w:r>
        <w:t>L’API de développement de l’application sera la 22</w:t>
      </w:r>
      <w:r w:rsidRPr="00BC4714">
        <w:rPr>
          <w:vertAlign w:val="superscript"/>
        </w:rPr>
        <w:t>ème</w:t>
      </w:r>
      <w:r>
        <w:t>, car elle est très répandue parmi les usagers tout en étant assez récente.</w:t>
      </w:r>
    </w:p>
    <w:p w14:paraId="64895361" w14:textId="03509E03" w:rsidR="009547EA" w:rsidRDefault="009547EA" w:rsidP="007047D0"/>
    <w:p w14:paraId="46CA9089" w14:textId="6417C17E" w:rsidR="009547EA" w:rsidRDefault="009547EA" w:rsidP="007047D0"/>
    <w:p w14:paraId="7E66FAED" w14:textId="77777777" w:rsidR="009547EA" w:rsidRDefault="009547EA" w:rsidP="007047D0"/>
    <w:p w14:paraId="31853CD6" w14:textId="77777777" w:rsidR="00766C1B" w:rsidRPr="00766C1B" w:rsidRDefault="00766C1B" w:rsidP="00766C1B">
      <w:pPr>
        <w:pStyle w:val="Paragraphedeliste"/>
        <w:ind w:left="792"/>
        <w:jc w:val="left"/>
        <w:rPr>
          <w:rStyle w:val="Titre3Car"/>
          <w:b w:val="0"/>
          <w:color w:val="000000" w:themeColor="text1"/>
          <w:sz w:val="24"/>
        </w:rPr>
      </w:pPr>
    </w:p>
    <w:p w14:paraId="25556100" w14:textId="736427B0" w:rsidR="00766C1B" w:rsidRPr="00D25605" w:rsidRDefault="00766C1B" w:rsidP="00D25605">
      <w:pPr>
        <w:pStyle w:val="Titre2"/>
        <w:numPr>
          <w:ilvl w:val="0"/>
          <w:numId w:val="28"/>
        </w:numPr>
        <w:rPr>
          <w:b/>
          <w:sz w:val="36"/>
        </w:rPr>
      </w:pPr>
      <w:bookmarkStart w:id="22" w:name="_Toc9410894"/>
      <w:r w:rsidRPr="00D25605">
        <w:rPr>
          <w:b/>
          <w:sz w:val="36"/>
        </w:rPr>
        <w:t>Identification des acteurs</w:t>
      </w:r>
      <w:bookmarkEnd w:id="22"/>
    </w:p>
    <w:p w14:paraId="2D31D8ED" w14:textId="77777777" w:rsidR="00490AC9" w:rsidRDefault="00490AC9" w:rsidP="00490AC9">
      <w:pPr>
        <w:pStyle w:val="Sous-titre"/>
        <w:numPr>
          <w:ilvl w:val="0"/>
          <w:numId w:val="0"/>
        </w:numPr>
        <w:ind w:left="792"/>
        <w:jc w:val="left"/>
        <w:rPr>
          <w:u w:val="single"/>
        </w:rPr>
      </w:pPr>
      <w:r w:rsidRPr="001020E1">
        <w:rPr>
          <w:u w:val="single"/>
        </w:rPr>
        <w:t>L’exploitant de la serre</w:t>
      </w:r>
      <w:r>
        <w:rPr>
          <w:u w:val="single"/>
        </w:rPr>
        <w:t> :</w:t>
      </w:r>
    </w:p>
    <w:p w14:paraId="6C5BBAA9" w14:textId="4FB5557A" w:rsidR="00490AC9" w:rsidRDefault="00490AC9" w:rsidP="007047D0">
      <w:r>
        <w:t xml:space="preserve">Il est l’acteur principal du système, faisant partie de l’entreprise commanditaire. Il devra pouvoir visualiser grâce à l’application Android l’état de la serre et donc des capteurs, et de son état de fonctionnement en temps réel. </w:t>
      </w:r>
    </w:p>
    <w:p w14:paraId="1614D8F0" w14:textId="77777777" w:rsidR="00490AC9" w:rsidRDefault="00490AC9" w:rsidP="007047D0"/>
    <w:p w14:paraId="38D32643" w14:textId="77777777" w:rsidR="00490AC9" w:rsidRDefault="00490AC9" w:rsidP="007047D0">
      <w:r>
        <w:t>Il devra également pouvoir consulter les mesures stockées, en choisissant la période de la visualisation, c’est-à-dire jour/semaine/mois/année.</w:t>
      </w:r>
    </w:p>
    <w:p w14:paraId="176F9F3A" w14:textId="77777777" w:rsidR="00490AC9" w:rsidRDefault="00490AC9" w:rsidP="007047D0"/>
    <w:p w14:paraId="303C211A" w14:textId="77777777" w:rsidR="00490AC9" w:rsidRDefault="00490AC9" w:rsidP="007047D0">
      <w:r>
        <w:t>L’exploitant pourra utiliser le système sans compétences informatiques.</w:t>
      </w:r>
    </w:p>
    <w:p w14:paraId="0DCEC2A8" w14:textId="77777777" w:rsidR="00490AC9" w:rsidRDefault="00490AC9" w:rsidP="007047D0"/>
    <w:p w14:paraId="500E6333" w14:textId="2953A106" w:rsidR="00490AC9" w:rsidRDefault="00490AC9" w:rsidP="009547EA">
      <w:pPr>
        <w:pStyle w:val="Paragraphedeliste"/>
        <w:ind w:left="360" w:firstLine="360"/>
      </w:pPr>
      <w:r w:rsidRPr="00490AC9">
        <w:rPr>
          <w:rStyle w:val="Sous-titreCar"/>
          <w:u w:val="single"/>
        </w:rPr>
        <w:t>Le jardinier :</w:t>
      </w:r>
    </w:p>
    <w:p w14:paraId="08553D52" w14:textId="77777777" w:rsidR="009547EA" w:rsidRDefault="009547EA" w:rsidP="009547EA">
      <w:pPr>
        <w:pStyle w:val="Paragraphedeliste"/>
        <w:ind w:left="360" w:firstLine="360"/>
      </w:pPr>
    </w:p>
    <w:p w14:paraId="64538FB5" w14:textId="624C9C47" w:rsidR="00490AC9" w:rsidRDefault="00490AC9" w:rsidP="007047D0">
      <w:r>
        <w:t>I</w:t>
      </w:r>
      <w:r w:rsidRPr="008C633A">
        <w:t>l s’occupe de la serre et des plantations et agit en conséquence des mesures climatiques relevées par les capteurs.</w:t>
      </w:r>
    </w:p>
    <w:p w14:paraId="26FD665C" w14:textId="7624B312" w:rsidR="00490AC9" w:rsidRDefault="00490AC9" w:rsidP="00490AC9">
      <w:r>
        <w:br w:type="page"/>
      </w:r>
    </w:p>
    <w:p w14:paraId="78F6B0BF" w14:textId="5B0765EC" w:rsidR="00FB0AAB" w:rsidRDefault="00FB0AAB" w:rsidP="00FB0AAB">
      <w:pPr>
        <w:pStyle w:val="Titre1"/>
        <w:numPr>
          <w:ilvl w:val="0"/>
          <w:numId w:val="24"/>
        </w:numPr>
        <w:rPr>
          <w:b w:val="0"/>
          <w:caps w:val="0"/>
          <w:color w:val="4472C4" w:themeColor="accent1"/>
          <w:sz w:val="48"/>
          <w:szCs w:val="24"/>
        </w:rPr>
      </w:pPr>
      <w:bookmarkStart w:id="23" w:name="_Toc9410895"/>
      <w:r w:rsidRPr="00FB0AAB">
        <w:rPr>
          <w:b w:val="0"/>
          <w:caps w:val="0"/>
          <w:color w:val="4472C4" w:themeColor="accent1"/>
          <w:sz w:val="48"/>
          <w:szCs w:val="24"/>
        </w:rPr>
        <w:lastRenderedPageBreak/>
        <w:t xml:space="preserve">Intégration et </w:t>
      </w:r>
      <w:proofErr w:type="spellStart"/>
      <w:r w:rsidRPr="00FB0AAB">
        <w:rPr>
          <w:b w:val="0"/>
          <w:caps w:val="0"/>
          <w:color w:val="4472C4" w:themeColor="accent1"/>
          <w:sz w:val="48"/>
          <w:szCs w:val="24"/>
        </w:rPr>
        <w:t>versionning</w:t>
      </w:r>
      <w:bookmarkEnd w:id="23"/>
      <w:proofErr w:type="spellEnd"/>
    </w:p>
    <w:p w14:paraId="45DE01D3" w14:textId="70F8D57D" w:rsidR="00536345" w:rsidRDefault="00536345" w:rsidP="00536345"/>
    <w:p w14:paraId="480B3D51" w14:textId="06C61C34" w:rsidR="00536345" w:rsidRDefault="00536345" w:rsidP="00536345">
      <w:r>
        <w:t>En travaillant tout les trois sur plusieurs logiciels similaires, nous avons décidé d’utiliser un dépôt privé grâce à l’utilitaire GitHub. Cet utilitaire nous permettra de nous simplifier grandement la tâche. Il suffit d’exporter le dossier du projet initial vers notre dépôt privé, puis de le cloner sur chacun de nos ordinateurs, que ce soit ceux de l’école ou nos ordinateurs personnels.</w:t>
      </w:r>
    </w:p>
    <w:p w14:paraId="7934AC29" w14:textId="74BDA6B7" w:rsidR="00536345" w:rsidRDefault="00536345" w:rsidP="00536345"/>
    <w:p w14:paraId="12F7741B" w14:textId="1B961891" w:rsidR="00FB0AAB" w:rsidRDefault="00536345" w:rsidP="00FB0AAB">
      <w:r>
        <w:t xml:space="preserve">Durant la réalisation de notre projet, après chaque avancement dans une tâche, chacun des membres pouvait enregistrer ses modifications et les exporter vers le dépôt en ligne. Ainsi, nous avions tous en permanences les fichiers à jour du travail des uns et des autres. </w:t>
      </w:r>
      <w:r w:rsidR="00386C5C">
        <w:t>Cela permettait une intégration continuelle et un gain de temps considérable.</w:t>
      </w:r>
    </w:p>
    <w:p w14:paraId="68392780" w14:textId="73AD3582" w:rsidR="00386C5C" w:rsidRDefault="00386C5C" w:rsidP="00FB0AAB"/>
    <w:p w14:paraId="31099599" w14:textId="77777777" w:rsidR="00832DEB" w:rsidRDefault="00386C5C" w:rsidP="00FB0AAB">
      <w:proofErr w:type="spellStart"/>
      <w:r>
        <w:t>Github</w:t>
      </w:r>
      <w:proofErr w:type="spellEnd"/>
      <w:r>
        <w:t xml:space="preserve"> propose un utilitaire Windows nommé GitHub Desktop qui permet d’effectuer tout ces opérations avec facilité. Chaque modification, ajout ou suppression de fichier sont notifié dans un historique</w:t>
      </w:r>
      <w:r w:rsidR="00832DEB">
        <w:t xml:space="preserve"> de manière que les modifications sont consultables</w:t>
      </w:r>
      <w:r>
        <w:t>, et</w:t>
      </w:r>
      <w:r w:rsidR="00832DEB">
        <w:t xml:space="preserve"> </w:t>
      </w:r>
      <w:r>
        <w:t>réversibles</w:t>
      </w:r>
      <w:r w:rsidR="00832DEB">
        <w:t>. Les lignes de codes modifiés apparaissant.</w:t>
      </w:r>
    </w:p>
    <w:p w14:paraId="1FFA240E" w14:textId="77777777" w:rsidR="00832DEB" w:rsidRDefault="00832DEB" w:rsidP="00FB0AAB"/>
    <w:p w14:paraId="56EABE87" w14:textId="534FD25F" w:rsidR="00386C5C" w:rsidRDefault="00832DEB" w:rsidP="00FB0AAB">
      <w:r>
        <w:t xml:space="preserve">Cependant, bien que GitHub nous soit extrêmement utile, nous avons rencontrés quelques problèmes de conflits. En effet, si plusieurs étudiants modifient le même fichier en même temps, la fusion des ajouts entrainent des conflits. Mais nous avons pu surmonter ces problèmes très facilement. </w:t>
      </w:r>
    </w:p>
    <w:p w14:paraId="5167B4A4" w14:textId="1289E593" w:rsidR="00832DEB" w:rsidRDefault="00832DEB" w:rsidP="00FB0AAB"/>
    <w:p w14:paraId="4F3904C1" w14:textId="77777777" w:rsidR="00832DEB" w:rsidRPr="00FB0AAB" w:rsidRDefault="00832DEB" w:rsidP="00FB0AAB"/>
    <w:p w14:paraId="5117753B" w14:textId="44D4C450" w:rsidR="00FB0AAB" w:rsidRDefault="00FB0AAB" w:rsidP="00FB0AAB">
      <w:r>
        <w:rPr>
          <w:noProof/>
        </w:rPr>
        <w:drawing>
          <wp:inline distT="0" distB="0" distL="0" distR="0" wp14:anchorId="40120B44" wp14:editId="53D89B30">
            <wp:extent cx="4932322" cy="3390900"/>
            <wp:effectExtent l="19050" t="19050" r="20955" b="190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a:ln>
                      <a:solidFill>
                        <a:schemeClr val="tx1"/>
                      </a:solidFill>
                      <a:prstDash val="lgDash"/>
                    </a:ln>
                  </pic:spPr>
                </pic:pic>
              </a:graphicData>
            </a:graphic>
          </wp:inline>
        </w:drawing>
      </w:r>
    </w:p>
    <w:p w14:paraId="7D33BC89" w14:textId="2014FDB1" w:rsidR="00FB0AAB" w:rsidRDefault="00FB0AAB" w:rsidP="00FB0AAB">
      <w:pPr>
        <w:jc w:val="left"/>
      </w:pPr>
      <w:r>
        <w:br w:type="page"/>
      </w:r>
    </w:p>
    <w:p w14:paraId="163D0E3F" w14:textId="6B28559F" w:rsidR="00490AC9" w:rsidRPr="00D25605" w:rsidRDefault="00490AC9" w:rsidP="00D25605">
      <w:pPr>
        <w:pStyle w:val="Titre1"/>
        <w:numPr>
          <w:ilvl w:val="0"/>
          <w:numId w:val="24"/>
        </w:numPr>
        <w:rPr>
          <w:b w:val="0"/>
          <w:caps w:val="0"/>
          <w:color w:val="4472C4" w:themeColor="accent1"/>
          <w:sz w:val="48"/>
          <w:szCs w:val="24"/>
        </w:rPr>
      </w:pPr>
      <w:bookmarkStart w:id="24" w:name="_Toc9410896"/>
      <w:r w:rsidRPr="00D25605">
        <w:rPr>
          <w:b w:val="0"/>
          <w:caps w:val="0"/>
          <w:color w:val="4472C4" w:themeColor="accent1"/>
          <w:sz w:val="48"/>
          <w:szCs w:val="24"/>
        </w:rPr>
        <w:lastRenderedPageBreak/>
        <w:t>Diagramme</w:t>
      </w:r>
      <w:bookmarkEnd w:id="24"/>
    </w:p>
    <w:p w14:paraId="643E837D" w14:textId="33DF8A96" w:rsidR="008C633A" w:rsidRPr="00D25605" w:rsidRDefault="009F6770" w:rsidP="00080454">
      <w:pPr>
        <w:pStyle w:val="Titre2"/>
        <w:numPr>
          <w:ilvl w:val="0"/>
          <w:numId w:val="30"/>
        </w:numPr>
        <w:rPr>
          <w:b/>
          <w:sz w:val="36"/>
        </w:rPr>
      </w:pPr>
      <w:bookmarkStart w:id="25" w:name="_Toc9410897"/>
      <w:r w:rsidRPr="00D25605">
        <w:rPr>
          <w:b/>
          <w:sz w:val="36"/>
        </w:rPr>
        <w:t>Diagramme d’exigence</w:t>
      </w:r>
      <w:r w:rsidR="001735EC" w:rsidRPr="00D25605">
        <w:rPr>
          <w:b/>
          <w:sz w:val="36"/>
        </w:rPr>
        <w:t>s</w:t>
      </w:r>
      <w:bookmarkEnd w:id="25"/>
    </w:p>
    <w:p w14:paraId="4D47328B" w14:textId="31E7CEAA" w:rsidR="008C633A" w:rsidRPr="008C633A" w:rsidRDefault="003A1249" w:rsidP="00F044E1">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A1D6D1A" w14:textId="7D6F4930" w:rsidR="00A15282" w:rsidRPr="00F044E1" w:rsidRDefault="00A15282" w:rsidP="00F044E1">
      <w:pPr>
        <w:rPr>
          <w:rFonts w:asciiTheme="minorHAnsi" w:hAnsiTheme="minorHAnsi" w:cstheme="minorHAnsi"/>
        </w:rPr>
      </w:pPr>
      <w:r w:rsidRPr="00F044E1">
        <w:rPr>
          <w:rFonts w:asciiTheme="minorHAnsi" w:hAnsiTheme="minorHAnsi" w:cstheme="minorHAnsi"/>
        </w:rPr>
        <w:t>Le diagramme d’exigences met en évidence plusieurs points qui font écho au diagramme de cas d’utilisation.</w:t>
      </w:r>
    </w:p>
    <w:p w14:paraId="19C19E34" w14:textId="52A70409" w:rsidR="00A15282" w:rsidRDefault="00A15282" w:rsidP="00F044E1">
      <w:pPr>
        <w:rPr>
          <w:rFonts w:asciiTheme="minorHAnsi" w:hAnsiTheme="minorHAnsi" w:cstheme="minorHAnsi"/>
        </w:rPr>
      </w:pPr>
      <w:r w:rsidRPr="00F044E1">
        <w:rPr>
          <w:rFonts w:asciiTheme="minorHAnsi" w:hAnsiTheme="minorHAnsi" w:cstheme="minorHAnsi"/>
        </w:rPr>
        <w:t>Afin de pouvoir être informé des évènements de la serre, un utilisateur doit être en mesure de visualiser des informations sur l’état du système sur une courte période via une application Android, les information</w:t>
      </w:r>
      <w:r w:rsidR="00F044E1">
        <w:rPr>
          <w:rFonts w:asciiTheme="minorHAnsi" w:hAnsiTheme="minorHAnsi" w:cstheme="minorHAnsi"/>
        </w:rPr>
        <w:t>s</w:t>
      </w:r>
      <w:r w:rsidRPr="00F044E1">
        <w:rPr>
          <w:rFonts w:asciiTheme="minorHAnsi" w:hAnsiTheme="minorHAnsi" w:cstheme="minorHAnsi"/>
        </w:rPr>
        <w:t xml:space="preserve"> en temps réel</w:t>
      </w:r>
      <w:r w:rsidR="00F044E1" w:rsidRPr="00F044E1">
        <w:rPr>
          <w:rFonts w:asciiTheme="minorHAnsi" w:hAnsiTheme="minorHAnsi" w:cstheme="minorHAnsi"/>
        </w:rPr>
        <w:t>,</w:t>
      </w:r>
      <w:r w:rsidRPr="00F044E1">
        <w:rPr>
          <w:rFonts w:asciiTheme="minorHAnsi" w:hAnsiTheme="minorHAnsi" w:cstheme="minorHAnsi"/>
        </w:rPr>
        <w:t xml:space="preserve"> </w:t>
      </w:r>
      <w:r w:rsidR="00F044E1" w:rsidRPr="00F044E1">
        <w:rPr>
          <w:rFonts w:asciiTheme="minorHAnsi" w:hAnsiTheme="minorHAnsi" w:cstheme="minorHAnsi"/>
        </w:rPr>
        <w:t xml:space="preserve">ainsi qu’une visualisation d’état du système sur une </w:t>
      </w:r>
      <w:r w:rsidR="00F044E1">
        <w:rPr>
          <w:rFonts w:asciiTheme="minorHAnsi" w:hAnsiTheme="minorHAnsi" w:cstheme="minorHAnsi"/>
        </w:rPr>
        <w:t xml:space="preserve">période variable sous forme de graphique sur un interface Web. Toutes les informations d’évènements importants seront </w:t>
      </w:r>
      <w:r w:rsidR="009A108A">
        <w:rPr>
          <w:rFonts w:asciiTheme="minorHAnsi" w:hAnsiTheme="minorHAnsi" w:cstheme="minorHAnsi"/>
        </w:rPr>
        <w:t>journalisées</w:t>
      </w:r>
      <w:r w:rsidR="00F044E1">
        <w:rPr>
          <w:rFonts w:asciiTheme="minorHAnsi" w:hAnsiTheme="minorHAnsi" w:cstheme="minorHAnsi"/>
        </w:rPr>
        <w:t xml:space="preserve"> et horodaté afin de mieux être averti en cas de problème sur le système.</w:t>
      </w:r>
    </w:p>
    <w:p w14:paraId="69D5FE18" w14:textId="3863600B" w:rsidR="00F044E1" w:rsidRPr="00F044E1" w:rsidRDefault="00F044E1" w:rsidP="00F044E1">
      <w:pPr>
        <w:rPr>
          <w:rFonts w:asciiTheme="minorHAnsi" w:hAnsiTheme="minorHAnsi" w:cstheme="minorHAnsi"/>
        </w:rPr>
      </w:pPr>
      <w:r>
        <w:rPr>
          <w:rFonts w:asciiTheme="minorHAnsi" w:hAnsiTheme="minorHAnsi" w:cstheme="minorHAnsi"/>
        </w:rPr>
        <w:t xml:space="preserve">Pour être correctement préparé pour ces actions, le système doit être en mesure de mémoriser toutes les mesures </w:t>
      </w:r>
      <w:r w:rsidR="009A108A">
        <w:rPr>
          <w:rFonts w:asciiTheme="minorHAnsi" w:hAnsiTheme="minorHAnsi" w:cstheme="minorHAnsi"/>
        </w:rPr>
        <w:t>du système et cela de façon fiable et les mesures seront prises par intervalle facilement paramétrable par l’exploitant.</w:t>
      </w:r>
    </w:p>
    <w:p w14:paraId="4AB4B40D" w14:textId="15EF55F7" w:rsidR="00A1205E" w:rsidRPr="00A1205E" w:rsidRDefault="00A15282" w:rsidP="008C633A">
      <w:pPr>
        <w:jc w:val="left"/>
      </w:pPr>
      <w:r>
        <w:br w:type="page"/>
      </w:r>
    </w:p>
    <w:p w14:paraId="013C49F2" w14:textId="439E9F52" w:rsidR="009F6770" w:rsidRPr="00080454" w:rsidRDefault="009F6770" w:rsidP="00080454">
      <w:pPr>
        <w:pStyle w:val="Titre2"/>
        <w:numPr>
          <w:ilvl w:val="0"/>
          <w:numId w:val="30"/>
        </w:numPr>
        <w:rPr>
          <w:b/>
          <w:sz w:val="36"/>
        </w:rPr>
      </w:pPr>
      <w:bookmarkStart w:id="26" w:name="_Toc9410898"/>
      <w:r w:rsidRPr="00080454">
        <w:rPr>
          <w:b/>
          <w:sz w:val="36"/>
        </w:rPr>
        <w:lastRenderedPageBreak/>
        <w:t>Diagramme</w:t>
      </w:r>
      <w:r w:rsidR="001735EC" w:rsidRPr="00080454">
        <w:rPr>
          <w:b/>
          <w:sz w:val="36"/>
        </w:rPr>
        <w:t>s</w:t>
      </w:r>
      <w:r w:rsidRPr="00080454">
        <w:rPr>
          <w:b/>
          <w:sz w:val="36"/>
        </w:rPr>
        <w:t xml:space="preserve"> de</w:t>
      </w:r>
      <w:r w:rsidR="001735EC" w:rsidRPr="00080454">
        <w:rPr>
          <w:b/>
          <w:sz w:val="36"/>
        </w:rPr>
        <w:t>s</w:t>
      </w:r>
      <w:r w:rsidRPr="00080454">
        <w:rPr>
          <w:b/>
          <w:sz w:val="36"/>
        </w:rPr>
        <w:t xml:space="preserve"> cas d’utilisation</w:t>
      </w:r>
      <w:bookmarkEnd w:id="26"/>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7047D0">
      <w:r w:rsidRPr="00014A95">
        <w:t xml:space="preserve">A chaque connexion de l’utilisateur sur le site, les relevés des capteurs sont mis </w:t>
      </w:r>
      <w:r w:rsidR="00CE61B9" w:rsidRPr="00014A95">
        <w:t>à</w:t>
      </w:r>
      <w:r w:rsidRPr="00014A95">
        <w:t xml:space="preserve"> jour en temps réel en lien avec la base de données via des requêtes SQL en PHP.</w:t>
      </w:r>
    </w:p>
    <w:p w14:paraId="31AEAA99" w14:textId="77777777" w:rsidR="00CE61B9" w:rsidRDefault="00CE61B9" w:rsidP="007047D0"/>
    <w:p w14:paraId="14D3878D" w14:textId="77777777" w:rsidR="00CE61B9" w:rsidRDefault="00CE61B9" w:rsidP="007047D0">
      <w:r>
        <w:t>Le choix de période de temps sera représenté par des graphiques montrant l’évolution de ces mesures dans le temps.</w:t>
      </w:r>
    </w:p>
    <w:p w14:paraId="1203E924" w14:textId="77777777" w:rsidR="00CE61B9" w:rsidRDefault="00CE61B9" w:rsidP="007047D0"/>
    <w:p w14:paraId="3B13D768" w14:textId="77777777" w:rsidR="00CE61B9" w:rsidRPr="00014A95" w:rsidRDefault="00CE61B9" w:rsidP="007047D0">
      <w: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p>
    <w:p w14:paraId="52C0FF61" w14:textId="77777777" w:rsidR="00CE61B9" w:rsidRDefault="00CE61B9" w:rsidP="00CE61B9">
      <w:pPr>
        <w:pStyle w:val="Titre3"/>
        <w:jc w:val="left"/>
      </w:pPr>
    </w:p>
    <w:p w14:paraId="5112167C" w14:textId="4AEB689E" w:rsidR="00F362BA" w:rsidRPr="00080454" w:rsidRDefault="009F6770" w:rsidP="00080454">
      <w:pPr>
        <w:pStyle w:val="Titre2"/>
        <w:numPr>
          <w:ilvl w:val="0"/>
          <w:numId w:val="30"/>
        </w:numPr>
        <w:rPr>
          <w:b/>
          <w:sz w:val="36"/>
        </w:rPr>
      </w:pPr>
      <w:bookmarkStart w:id="27" w:name="_Toc9410899"/>
      <w:r w:rsidRPr="00080454">
        <w:rPr>
          <w:b/>
          <w:sz w:val="36"/>
        </w:rPr>
        <w:lastRenderedPageBreak/>
        <w:t>Diagramme</w:t>
      </w:r>
      <w:r w:rsidR="000918E2" w:rsidRPr="00080454">
        <w:rPr>
          <w:b/>
          <w:sz w:val="36"/>
        </w:rPr>
        <w:t>s</w:t>
      </w:r>
      <w:r w:rsidRPr="00080454">
        <w:rPr>
          <w:b/>
          <w:sz w:val="36"/>
        </w:rPr>
        <w:t xml:space="preserve"> de séquences</w:t>
      </w:r>
      <w:bookmarkEnd w:id="27"/>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358AA6B5" w:rsidR="00C7073B" w:rsidRPr="00080454" w:rsidRDefault="000918E2" w:rsidP="00080454">
      <w:pPr>
        <w:pStyle w:val="Titre2"/>
        <w:numPr>
          <w:ilvl w:val="0"/>
          <w:numId w:val="30"/>
        </w:numPr>
        <w:rPr>
          <w:b/>
          <w:sz w:val="36"/>
        </w:rPr>
      </w:pPr>
      <w:bookmarkStart w:id="28" w:name="_Toc9410900"/>
      <w:r w:rsidRPr="00080454">
        <w:rPr>
          <w:b/>
          <w:sz w:val="36"/>
        </w:rPr>
        <w:t>Diagramme</w:t>
      </w:r>
      <w:r w:rsidR="001735EC" w:rsidRPr="00080454">
        <w:rPr>
          <w:b/>
          <w:sz w:val="36"/>
        </w:rPr>
        <w:t>s</w:t>
      </w:r>
      <w:r w:rsidRPr="00080454">
        <w:rPr>
          <w:b/>
          <w:sz w:val="36"/>
        </w:rPr>
        <w:t xml:space="preserve"> de classe</w:t>
      </w:r>
      <w:r w:rsidR="001735EC" w:rsidRPr="00080454">
        <w:rPr>
          <w:b/>
          <w:sz w:val="36"/>
        </w:rPr>
        <w:t>s</w:t>
      </w:r>
      <w:bookmarkEnd w:id="28"/>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0436BFFE" w:rsidR="006049E0" w:rsidRPr="00080454" w:rsidRDefault="00F9779D" w:rsidP="00080454">
      <w:pPr>
        <w:pStyle w:val="Titre2"/>
        <w:numPr>
          <w:ilvl w:val="0"/>
          <w:numId w:val="30"/>
        </w:numPr>
        <w:rPr>
          <w:b/>
          <w:sz w:val="36"/>
        </w:rPr>
      </w:pPr>
      <w:bookmarkStart w:id="29" w:name="_Toc9410901"/>
      <w:r w:rsidRPr="00080454">
        <w:rPr>
          <w:b/>
          <w:sz w:val="36"/>
        </w:rPr>
        <w:t>Diagramme de Gantt</w:t>
      </w:r>
      <w:bookmarkEnd w:id="29"/>
    </w:p>
    <w:p w14:paraId="536B1B84" w14:textId="43703596" w:rsidR="00F9779D" w:rsidRDefault="00080454" w:rsidP="00F9779D">
      <w:r>
        <w:rPr>
          <w:noProof/>
        </w:rPr>
        <w:drawing>
          <wp:anchor distT="0" distB="0" distL="114300" distR="114300" simplePos="0" relativeHeight="251666944" behindDoc="0" locked="0" layoutInCell="1" allowOverlap="1" wp14:anchorId="4BFD7EC6" wp14:editId="42C48BD1">
            <wp:simplePos x="0" y="0"/>
            <wp:positionH relativeFrom="page">
              <wp:align>right</wp:align>
            </wp:positionH>
            <wp:positionV relativeFrom="paragraph">
              <wp:posOffset>1163320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AF530E">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7047D0">
      <w:r>
        <w:t>Voici deux diagrammes de Gantt distincts, l’un date du</w:t>
      </w:r>
      <w:r w:rsidR="00875FD5">
        <w:t xml:space="preserve"> mois de Mars et l’autre du mois de Mai. Ce diagramme nous sert à visualiser l’avancement général du projet dans sa continuité. En effet on peu</w:t>
      </w:r>
      <w:r w:rsidR="00B7336D">
        <w:t xml:space="preserve">t </w:t>
      </w:r>
      <w:r w:rsidR="00875FD5">
        <w:t>constater l’avancement</w:t>
      </w:r>
      <w:r w:rsidR="00B7336D">
        <w:t xml:space="preserve"> des tâches entre les </w:t>
      </w:r>
      <w:r w:rsidR="00AF530E">
        <w:t>deux dates. Les tâches sont nommées et datées dans un ordre chronologique.</w:t>
      </w:r>
    </w:p>
    <w:p w14:paraId="30DCA4CD" w14:textId="77777777" w:rsidR="00F9779D" w:rsidRDefault="00F9779D" w:rsidP="007047D0"/>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491E39F9" w:rsidR="00AF530E" w:rsidRDefault="00AF530E" w:rsidP="00C23982">
      <w:pPr>
        <w:pStyle w:val="Titre3"/>
        <w:jc w:val="left"/>
      </w:pPr>
    </w:p>
    <w:p w14:paraId="27A2CE5D" w14:textId="77777777" w:rsidR="009547EA" w:rsidRPr="009547EA" w:rsidRDefault="009547EA" w:rsidP="009547EA"/>
    <w:p w14:paraId="275408CE" w14:textId="20B46B20" w:rsidR="000918E2" w:rsidRPr="00080454" w:rsidRDefault="000918E2" w:rsidP="00080454">
      <w:pPr>
        <w:pStyle w:val="Titre2"/>
        <w:numPr>
          <w:ilvl w:val="0"/>
          <w:numId w:val="30"/>
        </w:numPr>
        <w:rPr>
          <w:b/>
          <w:sz w:val="36"/>
        </w:rPr>
      </w:pPr>
      <w:bookmarkStart w:id="30" w:name="_Toc9410902"/>
      <w:r w:rsidRPr="00080454">
        <w:rPr>
          <w:b/>
          <w:sz w:val="36"/>
        </w:rPr>
        <w:t>Diagramme de Base de données</w:t>
      </w:r>
      <w:bookmarkEnd w:id="30"/>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630737" w:rsidRDefault="00630737">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630737" w:rsidRDefault="00630737">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7047D0">
      <w:r w:rsidRPr="00014A95">
        <w:t>Etant donné que les deux groupe (SFL5 et 6) partagent la même base de données</w:t>
      </w:r>
    </w:p>
    <w:p w14:paraId="5BC561A2" w14:textId="77777777" w:rsidR="00014A95" w:rsidRPr="00014A95" w:rsidRDefault="00014A95" w:rsidP="007047D0">
      <w:r w:rsidRPr="00014A95">
        <w:t>Le projet SFL5 utilise uniquement la table réservée à ce dernier :</w:t>
      </w:r>
    </w:p>
    <w:p w14:paraId="3E3F5EBD" w14:textId="77777777" w:rsidR="00014A95" w:rsidRPr="00014A95" w:rsidRDefault="00014A95" w:rsidP="007047D0"/>
    <w:p w14:paraId="20225F2A" w14:textId="77777777" w:rsidR="00014A95" w:rsidRPr="00014A95" w:rsidRDefault="00014A95" w:rsidP="007047D0">
      <w:r w:rsidRPr="00014A95">
        <w:t>Capteur :</w:t>
      </w:r>
    </w:p>
    <w:p w14:paraId="61A99450" w14:textId="77777777" w:rsidR="00014A95" w:rsidRPr="00014A95" w:rsidRDefault="00014A95" w:rsidP="007047D0">
      <w:r w:rsidRPr="00014A95">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7047D0"/>
    <w:p w14:paraId="742DCA5D" w14:textId="77777777" w:rsidR="00014A95" w:rsidRPr="00014A95" w:rsidRDefault="00014A95" w:rsidP="007047D0">
      <w:r w:rsidRPr="00014A95">
        <w:t>Relevé :</w:t>
      </w:r>
    </w:p>
    <w:p w14:paraId="1BB95690" w14:textId="77777777" w:rsidR="00014A95" w:rsidRPr="00014A95" w:rsidRDefault="00014A95" w:rsidP="007047D0">
      <w:r w:rsidRPr="00014A95">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4A398526" w:rsidR="006D0201" w:rsidRPr="00080454" w:rsidRDefault="000918E2" w:rsidP="00080454">
      <w:pPr>
        <w:pStyle w:val="Titre2"/>
        <w:numPr>
          <w:ilvl w:val="0"/>
          <w:numId w:val="30"/>
        </w:numPr>
        <w:rPr>
          <w:b/>
          <w:sz w:val="36"/>
        </w:rPr>
      </w:pPr>
      <w:bookmarkStart w:id="31" w:name="_Toc9410903"/>
      <w:r w:rsidRPr="00080454">
        <w:rPr>
          <w:b/>
          <w:sz w:val="36"/>
        </w:rPr>
        <w:t>Diagramme de Déploiement</w:t>
      </w:r>
      <w:bookmarkEnd w:id="31"/>
    </w:p>
    <w:p w14:paraId="213B947A" w14:textId="341B0AC6" w:rsidR="008A44FD" w:rsidRDefault="00604223" w:rsidP="008A44FD">
      <w:r>
        <w:rPr>
          <w:rFonts w:asciiTheme="majorHAnsi" w:eastAsiaTheme="majorEastAsia" w:hAnsiTheme="majorHAnsi" w:cstheme="majorBidi"/>
          <w:noProof/>
          <w:szCs w:val="32"/>
        </w:rPr>
        <w:drawing>
          <wp:anchor distT="0" distB="0" distL="114300" distR="114300" simplePos="0" relativeHeight="251673088" behindDoc="1" locked="0" layoutInCell="1" allowOverlap="1" wp14:anchorId="423F0ED3" wp14:editId="6EF69557">
            <wp:simplePos x="0" y="0"/>
            <wp:positionH relativeFrom="margin">
              <wp:align>center</wp:align>
            </wp:positionH>
            <wp:positionV relativeFrom="paragraph">
              <wp:posOffset>200281</wp:posOffset>
            </wp:positionV>
            <wp:extent cx="6823881" cy="47846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05BBC57F" w14:textId="626AC889" w:rsidR="008A44FD" w:rsidRDefault="008A44FD" w:rsidP="008A44FD">
      <w:pPr>
        <w:pStyle w:val="Titre3"/>
        <w:jc w:val="left"/>
        <w:rPr>
          <w:noProof/>
        </w:rPr>
      </w:pPr>
    </w:p>
    <w:p w14:paraId="4C027935" w14:textId="15F0CCAF" w:rsidR="00604223" w:rsidRDefault="00604223" w:rsidP="00604223"/>
    <w:p w14:paraId="51E914AA" w14:textId="75CA9559" w:rsidR="00604223" w:rsidRDefault="00604223" w:rsidP="00604223"/>
    <w:p w14:paraId="77D05E21" w14:textId="0FB82049" w:rsidR="00604223" w:rsidRDefault="00604223" w:rsidP="00604223"/>
    <w:p w14:paraId="25BB5395" w14:textId="1E824469" w:rsidR="00604223" w:rsidRDefault="00604223" w:rsidP="00604223"/>
    <w:p w14:paraId="06873C5A" w14:textId="0D22F1C2" w:rsidR="00604223" w:rsidRDefault="00604223" w:rsidP="00604223"/>
    <w:p w14:paraId="10A167A3" w14:textId="1B11889F" w:rsidR="00604223" w:rsidRDefault="00604223" w:rsidP="00604223"/>
    <w:p w14:paraId="0AB2FC47" w14:textId="0F84F255" w:rsidR="00604223" w:rsidRDefault="00604223" w:rsidP="00604223"/>
    <w:p w14:paraId="7A5165BE" w14:textId="1FB91313" w:rsidR="00604223" w:rsidRDefault="00604223" w:rsidP="00604223"/>
    <w:p w14:paraId="1A1D8CDB" w14:textId="7AB175F0" w:rsidR="00604223" w:rsidRDefault="00604223" w:rsidP="00604223"/>
    <w:p w14:paraId="050663DD" w14:textId="6131C982" w:rsidR="00604223" w:rsidRDefault="00604223" w:rsidP="00604223"/>
    <w:p w14:paraId="4E0C7138" w14:textId="4E6047E3" w:rsidR="00604223" w:rsidRDefault="00604223" w:rsidP="00604223"/>
    <w:p w14:paraId="5EB2A16F" w14:textId="05E81497" w:rsidR="00604223" w:rsidRDefault="00604223" w:rsidP="00604223"/>
    <w:p w14:paraId="336AA299" w14:textId="1CEC94D6" w:rsidR="00604223" w:rsidRDefault="00604223" w:rsidP="00604223"/>
    <w:p w14:paraId="3B1693A2" w14:textId="6C2A8909" w:rsidR="00604223" w:rsidRDefault="00604223" w:rsidP="00604223"/>
    <w:p w14:paraId="36D820A5" w14:textId="1C6935E2" w:rsidR="00604223" w:rsidRDefault="00604223" w:rsidP="00604223"/>
    <w:p w14:paraId="0B44CDB6" w14:textId="699471D7" w:rsidR="00604223" w:rsidRDefault="00604223" w:rsidP="00604223"/>
    <w:p w14:paraId="7EE0442E" w14:textId="7CA49B4F" w:rsidR="00604223" w:rsidRDefault="00604223" w:rsidP="00604223"/>
    <w:p w14:paraId="51E7169E" w14:textId="295B7B0D" w:rsidR="00604223" w:rsidRDefault="00604223" w:rsidP="00604223"/>
    <w:p w14:paraId="358C586C" w14:textId="6428F1A3" w:rsidR="00604223" w:rsidRDefault="00604223" w:rsidP="00604223"/>
    <w:p w14:paraId="11CAE238" w14:textId="2F553651" w:rsidR="00604223" w:rsidRDefault="00604223" w:rsidP="00604223"/>
    <w:p w14:paraId="73118F33" w14:textId="03AF8633" w:rsidR="00604223" w:rsidRDefault="00604223" w:rsidP="00604223"/>
    <w:p w14:paraId="7FBC10F0" w14:textId="6CE2D327" w:rsidR="00604223" w:rsidRDefault="00604223" w:rsidP="00604223"/>
    <w:p w14:paraId="54CB64B2" w14:textId="19E2DF4D" w:rsidR="00604223" w:rsidRDefault="00604223" w:rsidP="00604223"/>
    <w:p w14:paraId="2F9D5042" w14:textId="411CD229" w:rsidR="00604223" w:rsidRDefault="00604223" w:rsidP="00604223"/>
    <w:p w14:paraId="09B7551A" w14:textId="594870A1" w:rsidR="00604223" w:rsidRDefault="00604223" w:rsidP="00604223"/>
    <w:p w14:paraId="4B15B471" w14:textId="1AB838BB" w:rsidR="00604223" w:rsidRDefault="00604223" w:rsidP="00604223"/>
    <w:p w14:paraId="28652411" w14:textId="77777777" w:rsidR="00604223" w:rsidRPr="00604223" w:rsidRDefault="00604223" w:rsidP="00604223"/>
    <w:p w14:paraId="0F943CF5" w14:textId="77777777" w:rsidR="00773E32" w:rsidRDefault="00773E32" w:rsidP="00773E32"/>
    <w:p w14:paraId="44F32FBC" w14:textId="77777777" w:rsidR="00773E32" w:rsidRPr="00773E32" w:rsidRDefault="00773E32" w:rsidP="00773E32">
      <w:pPr>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rPr>
          <w:rFonts w:asciiTheme="majorHAnsi" w:hAnsiTheme="majorHAnsi" w:cstheme="majorHAnsi"/>
        </w:rPr>
      </w:pPr>
    </w:p>
    <w:p w14:paraId="5006E84A" w14:textId="77777777" w:rsidR="00773E32" w:rsidRPr="00773E32" w:rsidRDefault="00773E32" w:rsidP="007047D0">
      <w:r w:rsidRPr="00773E32">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047D0"/>
    <w:p w14:paraId="06238EE9" w14:textId="77777777" w:rsidR="006D0201" w:rsidRPr="00773E32" w:rsidRDefault="00773E32" w:rsidP="007047D0">
      <w:r w:rsidRPr="00773E32">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047D0"/>
    <w:p w14:paraId="1072BC5C" w14:textId="77777777" w:rsidR="00773E32" w:rsidRPr="00773E32" w:rsidRDefault="00773E32" w:rsidP="007047D0">
      <w:r w:rsidRPr="00773E32">
        <w:t>Une alimentation extérieure est donc nécessaire et après des recherches sur les capteurs ont connais l’alimentation qui est de 24 v.</w:t>
      </w:r>
    </w:p>
    <w:p w14:paraId="7F1619BB" w14:textId="77777777" w:rsidR="00784432" w:rsidRPr="00784432" w:rsidRDefault="00784432" w:rsidP="007047D0"/>
    <w:sectPr w:rsidR="00784432" w:rsidRPr="00784432" w:rsidSect="00B836F0">
      <w:headerReference w:type="default" r:id="rId21"/>
      <w:footerReference w:type="default" r:id="rId22"/>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37EB3" w14:textId="77777777" w:rsidR="00930EEE" w:rsidRDefault="00930EEE">
      <w:r>
        <w:separator/>
      </w:r>
    </w:p>
  </w:endnote>
  <w:endnote w:type="continuationSeparator" w:id="0">
    <w:p w14:paraId="78C6BD5C" w14:textId="77777777" w:rsidR="00930EEE" w:rsidRDefault="00930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color w:val="auto"/>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630737" w14:paraId="1B4E7524" w14:textId="77777777">
          <w:trPr>
            <w:trHeight w:val="727"/>
          </w:trPr>
          <w:tc>
            <w:tcPr>
              <w:tcW w:w="4000" w:type="pct"/>
              <w:tcBorders>
                <w:right w:val="triple" w:sz="4" w:space="0" w:color="4472C4" w:themeColor="accent1"/>
              </w:tcBorders>
            </w:tcPr>
            <w:p w14:paraId="0CB3DDE5" w14:textId="0B046C72" w:rsidR="00630737" w:rsidRPr="00B836F0" w:rsidRDefault="00630737" w:rsidP="00EA4E42">
              <w:pPr>
                <w:pStyle w:val="Pieddepage"/>
                <w:ind w:firstLine="1873"/>
                <w:rPr>
                  <w:rFonts w:asciiTheme="majorHAnsi" w:eastAsiaTheme="majorEastAsia" w:hAnsiTheme="majorHAnsi" w:cstheme="majorBidi"/>
                  <w:color w:val="auto"/>
                  <w:sz w:val="20"/>
                  <w:szCs w:val="20"/>
                </w:rPr>
              </w:pPr>
            </w:p>
          </w:tc>
          <w:tc>
            <w:tcPr>
              <w:tcW w:w="1000" w:type="pct"/>
              <w:tcBorders>
                <w:left w:val="triple" w:sz="4" w:space="0" w:color="4472C4" w:themeColor="accent1"/>
              </w:tcBorders>
            </w:tcPr>
            <w:p w14:paraId="6B5447AC" w14:textId="77777777" w:rsidR="00630737" w:rsidRPr="00B836F0" w:rsidRDefault="00630737">
              <w:pPr>
                <w:tabs>
                  <w:tab w:val="left" w:pos="1490"/>
                </w:tabs>
                <w:rPr>
                  <w:rFonts w:asciiTheme="majorHAnsi" w:eastAsiaTheme="majorEastAsia" w:hAnsiTheme="majorHAnsi" w:cstheme="majorBidi"/>
                  <w:color w:val="auto"/>
                  <w:sz w:val="28"/>
                  <w:szCs w:val="28"/>
                </w:rPr>
              </w:pPr>
              <w:r w:rsidRPr="00B836F0">
                <w:rPr>
                  <w:color w:val="auto"/>
                </w:rPr>
                <w:fldChar w:fldCharType="begin"/>
              </w:r>
              <w:r w:rsidRPr="00B836F0">
                <w:rPr>
                  <w:color w:val="auto"/>
                </w:rPr>
                <w:instrText>PAGE    \* MERGEFORMAT</w:instrText>
              </w:r>
              <w:r w:rsidRPr="00B836F0">
                <w:rPr>
                  <w:color w:val="auto"/>
                </w:rPr>
                <w:fldChar w:fldCharType="separate"/>
              </w:r>
              <w:r w:rsidRPr="00B836F0">
                <w:rPr>
                  <w:color w:val="auto"/>
                </w:rPr>
                <w:t>2</w:t>
              </w:r>
              <w:r w:rsidRPr="00B836F0">
                <w:rPr>
                  <w:color w:val="auto"/>
                </w:rPr>
                <w:fldChar w:fldCharType="end"/>
              </w:r>
            </w:p>
          </w:tc>
        </w:tr>
      </w:sdtContent>
    </w:sdt>
  </w:tbl>
  <w:p w14:paraId="2BF0B009" w14:textId="5F59970B" w:rsidR="00630737" w:rsidRDefault="00630737">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6D3FC" w14:textId="77777777" w:rsidR="00930EEE" w:rsidRDefault="00930EEE">
      <w:r>
        <w:separator/>
      </w:r>
    </w:p>
  </w:footnote>
  <w:footnote w:type="continuationSeparator" w:id="0">
    <w:p w14:paraId="0A76A553" w14:textId="77777777" w:rsidR="00930EEE" w:rsidRDefault="00930E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2BB6C" w14:textId="5FD1C03D" w:rsidR="00630737" w:rsidRDefault="00630737" w:rsidP="00FB0AAB">
    <w:pPr>
      <w:pStyle w:val="En-tte"/>
      <w:jc w:val="center"/>
    </w:pPr>
    <w:r>
      <w:rPr>
        <w:noProof/>
      </w:rPr>
      <w:drawing>
        <wp:anchor distT="0" distB="0" distL="114300" distR="114300" simplePos="0" relativeHeight="251660288" behindDoc="0" locked="0" layoutInCell="1" allowOverlap="1" wp14:anchorId="376C2A53" wp14:editId="216BA0DB">
          <wp:simplePos x="0" y="0"/>
          <wp:positionH relativeFrom="column">
            <wp:posOffset>-954156</wp:posOffset>
          </wp:positionH>
          <wp:positionV relativeFrom="paragraph">
            <wp:posOffset>-318052</wp:posOffset>
          </wp:positionV>
          <wp:extent cx="1053613" cy="649728"/>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1053613" cy="649728"/>
                  </a:xfrm>
                  <a:prstGeom prst="rect">
                    <a:avLst/>
                  </a:prstGeom>
                </pic:spPr>
              </pic:pic>
            </a:graphicData>
          </a:graphic>
          <wp14:sizeRelH relativeFrom="margin">
            <wp14:pctWidth>0</wp14:pctWidth>
          </wp14:sizeRelH>
          <wp14:sizeRelV relativeFrom="margin">
            <wp14:pctHeight>0</wp14:pctHeight>
          </wp14:sizeRelV>
        </wp:anchor>
      </w:drawing>
    </w:r>
    <w:r>
      <w:t>Dossier technique du projet – Parti commune</w:t>
    </w:r>
  </w:p>
  <w:p w14:paraId="0CC8DCE0" w14:textId="535A0524" w:rsidR="00630737" w:rsidRDefault="00630737" w:rsidP="00FB0AAB">
    <w:pPr>
      <w:pStyle w:val="En-tte"/>
      <w:jc w:val="center"/>
    </w:pPr>
  </w:p>
  <w:p w14:paraId="3F8408B9" w14:textId="77777777" w:rsidR="00630737" w:rsidRDefault="00630737" w:rsidP="00FB0AAB">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895"/>
    <w:multiLevelType w:val="hybridMultilevel"/>
    <w:tmpl w:val="5F1C2E30"/>
    <w:lvl w:ilvl="0" w:tplc="28D2621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873756"/>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7306E2"/>
    <w:multiLevelType w:val="multilevel"/>
    <w:tmpl w:val="03D69B38"/>
    <w:lvl w:ilvl="0">
      <w:start w:val="1"/>
      <w:numFmt w:val="upperRoman"/>
      <w:lvlText w:val="%1."/>
      <w:lvlJc w:val="right"/>
      <w:pPr>
        <w:ind w:left="360" w:hanging="360"/>
      </w:pPr>
      <w:rPr>
        <w:b w:val="0"/>
      </w:rPr>
    </w:lvl>
    <w:lvl w:ilvl="1">
      <w:start w:val="1"/>
      <w:numFmt w:val="decimal"/>
      <w:lvlText w:val="%2)"/>
      <w:lvlJc w:val="left"/>
      <w:pPr>
        <w:ind w:left="792" w:hanging="432"/>
      </w:pPr>
      <w:rPr>
        <w:b w:val="0"/>
        <w:sz w:val="36"/>
      </w:rPr>
    </w:lvl>
    <w:lvl w:ilvl="2">
      <w:start w:val="1"/>
      <w:numFmt w:val="decimal"/>
      <w:lvlText w:val="%1.%2.%3."/>
      <w:lvlJc w:val="left"/>
      <w:pPr>
        <w:ind w:left="1224" w:hanging="504"/>
      </w:pPr>
      <w:rPr>
        <w:b w:val="0"/>
        <w:color w:val="4472C4" w:themeColor="accent1"/>
      </w:rPr>
    </w:lvl>
    <w:lvl w:ilvl="3">
      <w:start w:val="1"/>
      <w:numFmt w:val="lowerLetter"/>
      <w:lvlText w:val="%4."/>
      <w:lvlJc w:val="left"/>
      <w:pPr>
        <w:ind w:left="1728" w:hanging="648"/>
      </w:pPr>
      <w:rPr>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03091C"/>
    <w:multiLevelType w:val="hybridMultilevel"/>
    <w:tmpl w:val="401844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8148E1"/>
    <w:multiLevelType w:val="hybridMultilevel"/>
    <w:tmpl w:val="49F46B9A"/>
    <w:lvl w:ilvl="0" w:tplc="B4AE15CA">
      <w:start w:val="1"/>
      <w:numFmt w:val="lowerLetter"/>
      <w:lvlText w:val="%1)"/>
      <w:lvlJc w:val="left"/>
      <w:pPr>
        <w:ind w:left="1429" w:hanging="72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382535"/>
    <w:multiLevelType w:val="hybridMultilevel"/>
    <w:tmpl w:val="1DC8E166"/>
    <w:lvl w:ilvl="0" w:tplc="463E3B74">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D46E47"/>
    <w:multiLevelType w:val="hybridMultilevel"/>
    <w:tmpl w:val="6AE40468"/>
    <w:lvl w:ilvl="0" w:tplc="ED40494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6E71BB"/>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DA058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6613AF"/>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D077FE"/>
    <w:multiLevelType w:val="hybridMultilevel"/>
    <w:tmpl w:val="2F4618F8"/>
    <w:lvl w:ilvl="0" w:tplc="55A4FE1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2F6636"/>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FF1381"/>
    <w:multiLevelType w:val="hybridMultilevel"/>
    <w:tmpl w:val="7CE4B2AC"/>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9B46EA8"/>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57399A"/>
    <w:multiLevelType w:val="hybridMultilevel"/>
    <w:tmpl w:val="0C2AFA50"/>
    <w:lvl w:ilvl="0" w:tplc="040C0013">
      <w:start w:val="1"/>
      <w:numFmt w:val="upperRoman"/>
      <w:lvlText w:val="%1."/>
      <w:lvlJc w:val="righ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4970106D"/>
    <w:multiLevelType w:val="hybridMultilevel"/>
    <w:tmpl w:val="ACE45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9E64FF"/>
    <w:multiLevelType w:val="hybridMultilevel"/>
    <w:tmpl w:val="7084FD9E"/>
    <w:lvl w:ilvl="0" w:tplc="12443FB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4162C9"/>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DE5227"/>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9A13207"/>
    <w:multiLevelType w:val="hybridMultilevel"/>
    <w:tmpl w:val="08060D04"/>
    <w:lvl w:ilvl="0" w:tplc="A38CD890">
      <w:start w:val="1"/>
      <w:numFmt w:val="upperRoman"/>
      <w:lvlText w:val="%1."/>
      <w:lvlJc w:val="righ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4407E0"/>
    <w:multiLevelType w:val="multilevel"/>
    <w:tmpl w:val="52309570"/>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rPr>
        <w:b w:val="0"/>
        <w:color w:val="4472C4" w:themeColor="accent1"/>
        <w:sz w:val="28"/>
      </w:rPr>
    </w:lvl>
    <w:lvl w:ilvl="2">
      <w:start w:val="1"/>
      <w:numFmt w:val="decimal"/>
      <w:lvlText w:val="%1.%2.%3."/>
      <w:lvlJc w:val="left"/>
      <w:pPr>
        <w:ind w:left="1224" w:hanging="504"/>
      </w:pPr>
      <w:rPr>
        <w:b w:val="0"/>
        <w:color w:val="4472C4" w:themeColor="accent1"/>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EB3419"/>
    <w:multiLevelType w:val="hybridMultilevel"/>
    <w:tmpl w:val="414425A2"/>
    <w:lvl w:ilvl="0" w:tplc="C548DE9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B020431"/>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9318FD"/>
    <w:multiLevelType w:val="hybridMultilevel"/>
    <w:tmpl w:val="161A320C"/>
    <w:lvl w:ilvl="0" w:tplc="2F62516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6DA805D4"/>
    <w:multiLevelType w:val="hybridMultilevel"/>
    <w:tmpl w:val="3376AC8A"/>
    <w:lvl w:ilvl="0" w:tplc="B4AE15CA">
      <w:start w:val="1"/>
      <w:numFmt w:val="lowerLetter"/>
      <w:lvlText w:val="%1)"/>
      <w:lvlJc w:val="left"/>
      <w:pPr>
        <w:ind w:left="1429" w:hanging="720"/>
      </w:pPr>
      <w:rPr>
        <w:rFonts w:hint="default"/>
        <w:color w:val="4472C4" w:themeColor="accent1"/>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70C91D5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ED040B"/>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6C0692"/>
    <w:multiLevelType w:val="hybridMultilevel"/>
    <w:tmpl w:val="26B68EEC"/>
    <w:lvl w:ilvl="0" w:tplc="008C762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12"/>
  </w:num>
  <w:num w:numId="4">
    <w:abstractNumId w:val="2"/>
  </w:num>
  <w:num w:numId="5">
    <w:abstractNumId w:val="21"/>
  </w:num>
  <w:num w:numId="6">
    <w:abstractNumId w:val="1"/>
  </w:num>
  <w:num w:numId="7">
    <w:abstractNumId w:val="7"/>
  </w:num>
  <w:num w:numId="8">
    <w:abstractNumId w:val="23"/>
  </w:num>
  <w:num w:numId="9">
    <w:abstractNumId w:val="13"/>
  </w:num>
  <w:num w:numId="10">
    <w:abstractNumId w:val="9"/>
  </w:num>
  <w:num w:numId="11">
    <w:abstractNumId w:val="17"/>
  </w:num>
  <w:num w:numId="12">
    <w:abstractNumId w:val="11"/>
  </w:num>
  <w:num w:numId="13">
    <w:abstractNumId w:val="18"/>
  </w:num>
  <w:num w:numId="14">
    <w:abstractNumId w:val="27"/>
  </w:num>
  <w:num w:numId="15">
    <w:abstractNumId w:val="26"/>
  </w:num>
  <w:num w:numId="16">
    <w:abstractNumId w:val="8"/>
  </w:num>
  <w:num w:numId="17">
    <w:abstractNumId w:val="15"/>
  </w:num>
  <w:num w:numId="18">
    <w:abstractNumId w:val="14"/>
  </w:num>
  <w:num w:numId="19">
    <w:abstractNumId w:val="5"/>
  </w:num>
  <w:num w:numId="20">
    <w:abstractNumId w:val="24"/>
  </w:num>
  <w:num w:numId="21">
    <w:abstractNumId w:val="25"/>
  </w:num>
  <w:num w:numId="22">
    <w:abstractNumId w:val="4"/>
  </w:num>
  <w:num w:numId="23">
    <w:abstractNumId w:val="3"/>
  </w:num>
  <w:num w:numId="24">
    <w:abstractNumId w:val="20"/>
  </w:num>
  <w:num w:numId="25">
    <w:abstractNumId w:val="22"/>
  </w:num>
  <w:num w:numId="26">
    <w:abstractNumId w:val="16"/>
  </w:num>
  <w:num w:numId="27">
    <w:abstractNumId w:val="0"/>
  </w:num>
  <w:num w:numId="28">
    <w:abstractNumId w:val="28"/>
  </w:num>
  <w:num w:numId="29">
    <w:abstractNumId w:val="1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21E7"/>
    <w:rsid w:val="00064D1E"/>
    <w:rsid w:val="00071AC9"/>
    <w:rsid w:val="00080454"/>
    <w:rsid w:val="00084ACF"/>
    <w:rsid w:val="000918E2"/>
    <w:rsid w:val="000B1457"/>
    <w:rsid w:val="000D4298"/>
    <w:rsid w:val="00101468"/>
    <w:rsid w:val="001020E1"/>
    <w:rsid w:val="001107E5"/>
    <w:rsid w:val="00114967"/>
    <w:rsid w:val="00127346"/>
    <w:rsid w:val="00144A5B"/>
    <w:rsid w:val="00145C28"/>
    <w:rsid w:val="00155DAD"/>
    <w:rsid w:val="00162AC4"/>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0EFD"/>
    <w:rsid w:val="00372D25"/>
    <w:rsid w:val="00377730"/>
    <w:rsid w:val="00381ED1"/>
    <w:rsid w:val="00386C5C"/>
    <w:rsid w:val="00395F97"/>
    <w:rsid w:val="003A1249"/>
    <w:rsid w:val="003C2019"/>
    <w:rsid w:val="003C7B99"/>
    <w:rsid w:val="003D31F1"/>
    <w:rsid w:val="003F0696"/>
    <w:rsid w:val="003F0A6B"/>
    <w:rsid w:val="003F2ED6"/>
    <w:rsid w:val="00420F85"/>
    <w:rsid w:val="004248C9"/>
    <w:rsid w:val="0042530B"/>
    <w:rsid w:val="004340C0"/>
    <w:rsid w:val="0044496E"/>
    <w:rsid w:val="00464CB0"/>
    <w:rsid w:val="00490AC9"/>
    <w:rsid w:val="00493F28"/>
    <w:rsid w:val="00497CD1"/>
    <w:rsid w:val="004D0592"/>
    <w:rsid w:val="004E2F6E"/>
    <w:rsid w:val="004E79E4"/>
    <w:rsid w:val="004F2F23"/>
    <w:rsid w:val="00500592"/>
    <w:rsid w:val="00506DDF"/>
    <w:rsid w:val="005117B7"/>
    <w:rsid w:val="00514E61"/>
    <w:rsid w:val="00516B49"/>
    <w:rsid w:val="00536345"/>
    <w:rsid w:val="0054294F"/>
    <w:rsid w:val="00543D54"/>
    <w:rsid w:val="00550AD9"/>
    <w:rsid w:val="005553BE"/>
    <w:rsid w:val="00557C6F"/>
    <w:rsid w:val="005901DF"/>
    <w:rsid w:val="0059731E"/>
    <w:rsid w:val="005A3451"/>
    <w:rsid w:val="005A68FC"/>
    <w:rsid w:val="005B3EB2"/>
    <w:rsid w:val="005D0CDE"/>
    <w:rsid w:val="005F0E16"/>
    <w:rsid w:val="00604223"/>
    <w:rsid w:val="006049E0"/>
    <w:rsid w:val="00607953"/>
    <w:rsid w:val="00611F08"/>
    <w:rsid w:val="00612493"/>
    <w:rsid w:val="006165F9"/>
    <w:rsid w:val="00630737"/>
    <w:rsid w:val="0064063A"/>
    <w:rsid w:val="006624E8"/>
    <w:rsid w:val="00663692"/>
    <w:rsid w:val="006671CB"/>
    <w:rsid w:val="00671324"/>
    <w:rsid w:val="00675066"/>
    <w:rsid w:val="006A18D6"/>
    <w:rsid w:val="006D0201"/>
    <w:rsid w:val="006E075A"/>
    <w:rsid w:val="006F77CA"/>
    <w:rsid w:val="007047D0"/>
    <w:rsid w:val="007138C0"/>
    <w:rsid w:val="00715171"/>
    <w:rsid w:val="00730300"/>
    <w:rsid w:val="0073049F"/>
    <w:rsid w:val="00732AF9"/>
    <w:rsid w:val="00741838"/>
    <w:rsid w:val="00752CE7"/>
    <w:rsid w:val="00766C1B"/>
    <w:rsid w:val="00770860"/>
    <w:rsid w:val="00770FF4"/>
    <w:rsid w:val="00773E32"/>
    <w:rsid w:val="00775DF3"/>
    <w:rsid w:val="00784432"/>
    <w:rsid w:val="00787393"/>
    <w:rsid w:val="007926EC"/>
    <w:rsid w:val="007A20BD"/>
    <w:rsid w:val="007A3332"/>
    <w:rsid w:val="00802DE5"/>
    <w:rsid w:val="008037DB"/>
    <w:rsid w:val="008137CC"/>
    <w:rsid w:val="00832DEB"/>
    <w:rsid w:val="00835DAA"/>
    <w:rsid w:val="00846660"/>
    <w:rsid w:val="008626DF"/>
    <w:rsid w:val="008711AC"/>
    <w:rsid w:val="00873015"/>
    <w:rsid w:val="00875FD5"/>
    <w:rsid w:val="0088450A"/>
    <w:rsid w:val="008869BA"/>
    <w:rsid w:val="00892AE0"/>
    <w:rsid w:val="00896C38"/>
    <w:rsid w:val="008A44FD"/>
    <w:rsid w:val="008B290F"/>
    <w:rsid w:val="008C633A"/>
    <w:rsid w:val="008E706F"/>
    <w:rsid w:val="008F0752"/>
    <w:rsid w:val="008F4916"/>
    <w:rsid w:val="00930EEE"/>
    <w:rsid w:val="00937E79"/>
    <w:rsid w:val="00943668"/>
    <w:rsid w:val="009467D7"/>
    <w:rsid w:val="009547EA"/>
    <w:rsid w:val="009921C2"/>
    <w:rsid w:val="009A108A"/>
    <w:rsid w:val="009A6A05"/>
    <w:rsid w:val="009B2BAE"/>
    <w:rsid w:val="009B427C"/>
    <w:rsid w:val="009D350C"/>
    <w:rsid w:val="009F6770"/>
    <w:rsid w:val="00A0139C"/>
    <w:rsid w:val="00A1205E"/>
    <w:rsid w:val="00A15282"/>
    <w:rsid w:val="00A26F7B"/>
    <w:rsid w:val="00A64817"/>
    <w:rsid w:val="00A72945"/>
    <w:rsid w:val="00A740AD"/>
    <w:rsid w:val="00A76FE4"/>
    <w:rsid w:val="00A7736D"/>
    <w:rsid w:val="00AA4B62"/>
    <w:rsid w:val="00AC4672"/>
    <w:rsid w:val="00AC5DD6"/>
    <w:rsid w:val="00AE5285"/>
    <w:rsid w:val="00AF530E"/>
    <w:rsid w:val="00B0233D"/>
    <w:rsid w:val="00B22A34"/>
    <w:rsid w:val="00B358F9"/>
    <w:rsid w:val="00B62440"/>
    <w:rsid w:val="00B6303B"/>
    <w:rsid w:val="00B66D53"/>
    <w:rsid w:val="00B7336D"/>
    <w:rsid w:val="00B73DB0"/>
    <w:rsid w:val="00B74F1D"/>
    <w:rsid w:val="00B836F0"/>
    <w:rsid w:val="00BA179C"/>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5605"/>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32DF8"/>
    <w:rsid w:val="00E44098"/>
    <w:rsid w:val="00E505EC"/>
    <w:rsid w:val="00E55DDB"/>
    <w:rsid w:val="00E77B04"/>
    <w:rsid w:val="00EA0576"/>
    <w:rsid w:val="00EA0E1C"/>
    <w:rsid w:val="00EA4E42"/>
    <w:rsid w:val="00EB2499"/>
    <w:rsid w:val="00EB4E9D"/>
    <w:rsid w:val="00EC0E47"/>
    <w:rsid w:val="00EC4BD1"/>
    <w:rsid w:val="00ED12DF"/>
    <w:rsid w:val="00EE34EB"/>
    <w:rsid w:val="00EF0AB1"/>
    <w:rsid w:val="00EF11A9"/>
    <w:rsid w:val="00EF3DDF"/>
    <w:rsid w:val="00EF7AE6"/>
    <w:rsid w:val="00F044E1"/>
    <w:rsid w:val="00F051F3"/>
    <w:rsid w:val="00F1549D"/>
    <w:rsid w:val="00F33942"/>
    <w:rsid w:val="00F362BA"/>
    <w:rsid w:val="00F45075"/>
    <w:rsid w:val="00F76085"/>
    <w:rsid w:val="00F929A1"/>
    <w:rsid w:val="00F94574"/>
    <w:rsid w:val="00F95513"/>
    <w:rsid w:val="00F95D00"/>
    <w:rsid w:val="00F967FE"/>
    <w:rsid w:val="00F9779D"/>
    <w:rsid w:val="00FB0AAB"/>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3668"/>
    <w:pPr>
      <w:jc w:val="both"/>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link w:val="Titre3Car"/>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 w:type="character" w:customStyle="1" w:styleId="Titre3Car">
    <w:name w:val="Titre 3 Car"/>
    <w:basedOn w:val="Policepardfaut"/>
    <w:link w:val="Titre3"/>
    <w:rsid w:val="00F76085"/>
    <w:rPr>
      <w:rFonts w:ascii="Garamond" w:hAnsi="Garamond"/>
      <w:b/>
      <w:color w:val="4472C4" w:themeColor="accent1"/>
      <w:sz w:val="36"/>
      <w:szCs w:val="24"/>
      <w:lang w:eastAsia="en-US"/>
    </w:rPr>
  </w:style>
  <w:style w:type="character" w:styleId="Numrodeligne">
    <w:name w:val="line number"/>
    <w:basedOn w:val="Policepardfaut"/>
    <w:rsid w:val="00EA4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llian.labattut\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D560A-B0F6-409B-AB82-22A519237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Template>
  <TotalTime>1562</TotalTime>
  <Pages>19</Pages>
  <Words>2486</Words>
  <Characters>13674</Characters>
  <Application>Microsoft Office Word</Application>
  <DocSecurity>0</DocSecurity>
  <Lines>113</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Killian LABATTUT</cp:lastModifiedBy>
  <cp:revision>102</cp:revision>
  <cp:lastPrinted>2004-03-15T15:16:00Z</cp:lastPrinted>
  <dcterms:created xsi:type="dcterms:W3CDTF">2019-01-08T15:33:00Z</dcterms:created>
  <dcterms:modified xsi:type="dcterms:W3CDTF">2019-05-22T13:47:00Z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