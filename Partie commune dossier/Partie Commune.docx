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77777777"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2EC8066"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606B361"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A1C6069" w14:textId="77777777" w:rsidR="0024537E" w:rsidRDefault="006A18D6">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DAB839E" w14:textId="77777777" w:rsidR="0024537E" w:rsidRDefault="006A18D6">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17E53EAF"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50A283D5"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05A86E6E" w14:textId="77777777" w:rsidR="0024537E" w:rsidRDefault="006A18D6">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9A12297"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5B8D047"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E1AE9F7" w14:textId="77777777" w:rsidR="0024537E" w:rsidRDefault="006A18D6">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298E8F16"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5D13F71D"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61FBEF3F"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19162A51" w14:textId="77777777" w:rsidR="0024537E" w:rsidRDefault="006A18D6">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2622485"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A1FB38C"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7D37C24C"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5F25D688"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9A416EB"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37100459"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C838F0A"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E136220"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8A84A41"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B357747" w14:textId="77777777" w:rsidR="0024537E" w:rsidRDefault="006A18D6">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2D2DCC90" w14:textId="7777777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77777777" w:rsidR="00784432" w:rsidRDefault="00784432" w:rsidP="00C23982">
      <w:pPr>
        <w:pStyle w:val="Titre2"/>
        <w:jc w:val="left"/>
      </w:pPr>
      <w:bookmarkStart w:id="6" w:name="_Toc4140203"/>
      <w:r>
        <w:lastRenderedPageBreak/>
        <w:t>Présentation du projet</w:t>
      </w:r>
      <w:bookmarkEnd w:id="6"/>
    </w:p>
    <w:p w14:paraId="6051011B" w14:textId="77777777" w:rsidR="00240348" w:rsidRPr="00240348" w:rsidRDefault="00240348" w:rsidP="00240348"/>
    <w:p w14:paraId="1EA46019" w14:textId="77777777" w:rsidR="00C23982" w:rsidRDefault="00784432" w:rsidP="00C23982">
      <w:pPr>
        <w:pStyle w:val="Titre3"/>
        <w:ind w:firstLine="720"/>
        <w:jc w:val="both"/>
      </w:pPr>
      <w:bookmarkStart w:id="7" w:name="_Toc4140204"/>
      <w:r>
        <w:t>Enoncé général du besoin</w:t>
      </w:r>
      <w:bookmarkEnd w:id="7"/>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77777777" w:rsidR="006F77CA" w:rsidRDefault="00775DF3" w:rsidP="006F77CA">
      <w:pPr>
        <w:pStyle w:val="Titre3"/>
        <w:ind w:firstLine="720"/>
        <w:jc w:val="left"/>
      </w:pPr>
      <w:bookmarkStart w:id="8" w:name="_Toc4140205"/>
      <w:r>
        <w:t>Aspect contractuel du projet</w:t>
      </w:r>
      <w:bookmarkEnd w:id="8"/>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Angibaud</w:t>
            </w:r>
          </w:p>
        </w:tc>
      </w:tr>
    </w:tbl>
    <w:p w14:paraId="45DE3BF4" w14:textId="77777777" w:rsidR="00775DF3" w:rsidRPr="00775DF3" w:rsidRDefault="00775DF3" w:rsidP="00775DF3">
      <w:pPr>
        <w:jc w:val="both"/>
      </w:pPr>
    </w:p>
    <w:p w14:paraId="79AED2E2" w14:textId="77777777" w:rsidR="00506DDF" w:rsidRDefault="00784432" w:rsidP="00EC0E47">
      <w:pPr>
        <w:pStyle w:val="Titre2"/>
        <w:ind w:firstLine="720"/>
        <w:jc w:val="left"/>
      </w:pPr>
      <w:bookmarkStart w:id="9" w:name="_Toc4140206"/>
      <w:r>
        <w:t>Expression du besoin</w:t>
      </w:r>
      <w:bookmarkEnd w:id="9"/>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p>
    <w:p w14:paraId="02E85237" w14:textId="77777777" w:rsidR="00784432" w:rsidRDefault="00784432" w:rsidP="00EB4E9D">
      <w:pPr>
        <w:pStyle w:val="Titre2"/>
        <w:ind w:firstLine="720"/>
        <w:jc w:val="left"/>
      </w:pPr>
      <w:bookmarkStart w:id="10" w:name="_Toc4140207"/>
      <w:r>
        <w:t>Identification des équipements</w:t>
      </w:r>
      <w:bookmarkEnd w:id="10"/>
    </w:p>
    <w:p w14:paraId="25A6C20D" w14:textId="77777777" w:rsidR="00506DDF" w:rsidRDefault="00506DDF" w:rsidP="00506DDF"/>
    <w:p w14:paraId="096F3DCD"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77777777" w:rsidR="00784432" w:rsidRDefault="00784432" w:rsidP="00C23982">
      <w:pPr>
        <w:pStyle w:val="Titre3"/>
        <w:jc w:val="left"/>
      </w:pPr>
      <w:bookmarkStart w:id="11" w:name="_Toc4140208"/>
      <w:r>
        <w:t xml:space="preserve">Synoptique du </w:t>
      </w:r>
      <w:r w:rsidR="00C22B19">
        <w:t>système</w:t>
      </w:r>
      <w:bookmarkEnd w:id="11"/>
    </w:p>
    <w:p w14:paraId="2738ACC6" w14:textId="77777777" w:rsidR="00213F7E" w:rsidRPr="00213F7E" w:rsidRDefault="00213F7E" w:rsidP="00213F7E"/>
    <w:p w14:paraId="4448EF1D" w14:textId="77777777" w:rsidR="00C22B19" w:rsidRDefault="00F967FE" w:rsidP="00CE61B9">
      <w:pPr>
        <w:ind w:hanging="993"/>
        <w:jc w:val="both"/>
      </w:pPr>
      <w:r>
        <w:rPr>
          <w:noProof/>
        </w:rPr>
        <w:drawing>
          <wp:inline distT="0" distB="0" distL="0" distR="0" wp14:anchorId="2DF85008" wp14:editId="2A231BFF">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14:paraId="3D09F471" w14:textId="77777777" w:rsidR="00C22B19" w:rsidRPr="00C22B19" w:rsidRDefault="00C22B19" w:rsidP="00C22B19">
      <w:pPr>
        <w:jc w:val="both"/>
      </w:pPr>
    </w:p>
    <w:p w14:paraId="41F362C6" w14:textId="77777777" w:rsidR="00784432" w:rsidRDefault="00784432" w:rsidP="00C23982">
      <w:pPr>
        <w:pStyle w:val="Titre3"/>
        <w:jc w:val="left"/>
      </w:pPr>
      <w:bookmarkStart w:id="12" w:name="_Toc4140209"/>
      <w:r>
        <w:t xml:space="preserve">Description des </w:t>
      </w:r>
      <w:bookmarkEnd w:id="12"/>
      <w:r w:rsidR="0024537E">
        <w:t>outils</w:t>
      </w:r>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lastRenderedPageBreak/>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8B4CDFE" w14:textId="77777777" w:rsidR="00240348" w:rsidRPr="00240348" w:rsidRDefault="00240348" w:rsidP="00240348">
      <w:pPr>
        <w:jc w:val="both"/>
      </w:pPr>
    </w:p>
    <w:p w14:paraId="0B4F6E48" w14:textId="77777777" w:rsidR="00784432" w:rsidRDefault="00784432" w:rsidP="00C23982">
      <w:pPr>
        <w:pStyle w:val="Titre2"/>
        <w:jc w:val="left"/>
      </w:pPr>
      <w:bookmarkStart w:id="13" w:name="_Toc4140210"/>
      <w:r>
        <w:t>Identification du besoin</w:t>
      </w:r>
      <w:bookmarkEnd w:id="13"/>
    </w:p>
    <w:p w14:paraId="01466DF1" w14:textId="77777777" w:rsidR="00784432" w:rsidRDefault="00784432" w:rsidP="00C23982">
      <w:pPr>
        <w:pStyle w:val="Titre3"/>
        <w:jc w:val="left"/>
      </w:pPr>
      <w:bookmarkStart w:id="14" w:name="_Toc4140211"/>
      <w:r>
        <w:t>Besoins fonctionnels</w:t>
      </w:r>
      <w:bookmarkEnd w:id="14"/>
    </w:p>
    <w:p w14:paraId="05F4695B" w14:textId="77777777" w:rsidR="00AA4B62" w:rsidRDefault="00AA4B62" w:rsidP="00AA4B62">
      <w:pPr>
        <w:jc w:val="both"/>
      </w:pPr>
    </w:p>
    <w:p w14:paraId="0C7A8162" w14:textId="77777777" w:rsidR="00283E8C" w:rsidRDefault="00283E8C" w:rsidP="005117B7">
      <w:pPr>
        <w:pStyle w:val="Paragraphedeliste"/>
        <w:numPr>
          <w:ilvl w:val="0"/>
          <w:numId w:val="1"/>
        </w:numPr>
        <w:jc w:val="both"/>
      </w:pPr>
      <w:r>
        <w:t>Réaliser des relevés</w:t>
      </w:r>
      <w:r w:rsidR="00084ACF">
        <w:t> :</w:t>
      </w:r>
    </w:p>
    <w:p w14:paraId="52C249DA" w14:textId="77777777" w:rsidR="00283E8C" w:rsidRDefault="00283E8C" w:rsidP="00283E8C">
      <w:pPr>
        <w:jc w:val="both"/>
      </w:pPr>
      <w:r>
        <w:t>Les capteurs transmettent les données à la carte de gestion.</w:t>
      </w:r>
    </w:p>
    <w:p w14:paraId="02980214" w14:textId="77777777" w:rsidR="00283E8C" w:rsidRDefault="00283E8C" w:rsidP="00283E8C">
      <w:pPr>
        <w:jc w:val="both"/>
      </w:pPr>
    </w:p>
    <w:p w14:paraId="1C9462B4" w14:textId="77777777" w:rsidR="00372D25" w:rsidRDefault="00372D25" w:rsidP="00372D25">
      <w:pPr>
        <w:pStyle w:val="Paragraphedeliste"/>
        <w:numPr>
          <w:ilvl w:val="0"/>
          <w:numId w:val="1"/>
        </w:numPr>
        <w:jc w:val="both"/>
      </w:pPr>
      <w:r>
        <w:t>Visualiser l’évolution d’une mesure</w:t>
      </w:r>
      <w:r w:rsidR="00084ACF">
        <w:t> :</w:t>
      </w:r>
    </w:p>
    <w:p w14:paraId="039B5808"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798CDDB4" w14:textId="77777777" w:rsidR="00372D25" w:rsidRDefault="00372D25" w:rsidP="00084ACF">
      <w:pPr>
        <w:jc w:val="both"/>
      </w:pPr>
    </w:p>
    <w:p w14:paraId="2C224870" w14:textId="77777777" w:rsidR="00372D25" w:rsidRDefault="00372D25" w:rsidP="00372D25">
      <w:pPr>
        <w:pStyle w:val="Paragraphedeliste"/>
        <w:numPr>
          <w:ilvl w:val="0"/>
          <w:numId w:val="1"/>
        </w:numPr>
        <w:jc w:val="both"/>
      </w:pPr>
      <w:r>
        <w:t>Visualiser l’état de la serre</w:t>
      </w:r>
      <w:r w:rsidR="00084ACF">
        <w:t> :</w:t>
      </w:r>
    </w:p>
    <w:p w14:paraId="3A41C8E1" w14:textId="77777777" w:rsidR="00372D25" w:rsidRDefault="00372D25" w:rsidP="00372D25">
      <w:pPr>
        <w:jc w:val="both"/>
      </w:pPr>
      <w:r>
        <w:t>L’exploitant consultera l’application WEB pour afficher les dernières mesures enregistrées depuis la base de données.</w:t>
      </w:r>
    </w:p>
    <w:p w14:paraId="08C43190" w14:textId="77777777" w:rsidR="00FB68B5" w:rsidRDefault="00FB68B5" w:rsidP="00896C38">
      <w:pPr>
        <w:jc w:val="both"/>
      </w:pPr>
    </w:p>
    <w:p w14:paraId="69AE2246" w14:textId="77777777" w:rsidR="007A20BD" w:rsidRDefault="005117B7" w:rsidP="00283E8C">
      <w:pPr>
        <w:pStyle w:val="Paragraphedeliste"/>
        <w:numPr>
          <w:ilvl w:val="0"/>
          <w:numId w:val="1"/>
        </w:numPr>
        <w:jc w:val="both"/>
      </w:pPr>
      <w:r>
        <w:t>V</w:t>
      </w:r>
      <w:r w:rsidR="00B66D53">
        <w:t>isualiser l’état du système</w:t>
      </w:r>
      <w:r w:rsidR="00084ACF">
        <w:t> :</w:t>
      </w:r>
    </w:p>
    <w:p w14:paraId="5865C3C6"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31475CB" w14:textId="77777777" w:rsidR="005117B7" w:rsidRDefault="005117B7" w:rsidP="00AA4B62">
      <w:pPr>
        <w:jc w:val="both"/>
      </w:pPr>
    </w:p>
    <w:p w14:paraId="52F7D80B" w14:textId="77777777" w:rsidR="00FB68B5" w:rsidRDefault="00B66D53" w:rsidP="00084ACF">
      <w:pPr>
        <w:pStyle w:val="Paragraphedeliste"/>
        <w:numPr>
          <w:ilvl w:val="0"/>
          <w:numId w:val="1"/>
        </w:numPr>
        <w:jc w:val="both"/>
      </w:pPr>
      <w:r>
        <w:t>Définir la périodicité des mesures</w:t>
      </w:r>
      <w:r w:rsidR="00084ACF">
        <w:t> :</w:t>
      </w:r>
    </w:p>
    <w:p w14:paraId="0927FC09" w14:textId="77777777" w:rsidR="00AA4B62" w:rsidRDefault="00497CD1" w:rsidP="00AA4B62">
      <w:pPr>
        <w:jc w:val="both"/>
      </w:pPr>
      <w:r>
        <w:t>L’exploitant choisira selon</w:t>
      </w:r>
      <w:r w:rsidR="00FB68B5">
        <w:t xml:space="preserve"> son besoin</w:t>
      </w:r>
    </w:p>
    <w:p w14:paraId="5DFC972C" w14:textId="77777777" w:rsidR="00FB68B5" w:rsidRPr="00AA4B62" w:rsidRDefault="00FB68B5" w:rsidP="00AA4B62">
      <w:pPr>
        <w:jc w:val="both"/>
      </w:pPr>
    </w:p>
    <w:p w14:paraId="3E404BC6" w14:textId="77777777" w:rsidR="00784432" w:rsidRDefault="00784432" w:rsidP="00C23982">
      <w:pPr>
        <w:pStyle w:val="Titre3"/>
        <w:jc w:val="left"/>
      </w:pPr>
      <w:bookmarkStart w:id="15" w:name="_Toc4140212"/>
      <w:r>
        <w:t>Besoins non-fonctionnels</w:t>
      </w:r>
      <w:bookmarkEnd w:id="15"/>
    </w:p>
    <w:p w14:paraId="43A7CE23" w14:textId="77777777" w:rsidR="00612493" w:rsidRDefault="00612493"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77777777" w:rsidR="00F45075" w:rsidRPr="00FB68B5" w:rsidRDefault="00F45075" w:rsidP="00FB68B5">
      <w:pPr>
        <w:jc w:val="both"/>
      </w:pPr>
    </w:p>
    <w:p w14:paraId="64746C4B" w14:textId="77777777" w:rsidR="00784432" w:rsidRDefault="00784432" w:rsidP="00C23982">
      <w:pPr>
        <w:pStyle w:val="Titre2"/>
        <w:jc w:val="left"/>
      </w:pPr>
      <w:bookmarkStart w:id="16" w:name="_Toc4140213"/>
      <w:r>
        <w:t>Ressources mise à dispositions</w:t>
      </w:r>
      <w:bookmarkEnd w:id="16"/>
    </w:p>
    <w:p w14:paraId="616B710E" w14:textId="77777777" w:rsidR="00784432" w:rsidRDefault="00784432" w:rsidP="00C23982">
      <w:pPr>
        <w:pStyle w:val="Titre3"/>
        <w:jc w:val="left"/>
      </w:pPr>
      <w:bookmarkStart w:id="17" w:name="_Toc4140214"/>
      <w:r>
        <w:t>Ressources matérielles</w:t>
      </w:r>
      <w:bookmarkEnd w:id="17"/>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741838">
        <w:rPr>
          <w:color w:val="C0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2E645B12" w14:textId="77777777" w:rsidR="00CE61B9" w:rsidRDefault="00CE61B9" w:rsidP="00873015">
      <w:pPr>
        <w:pStyle w:val="Paragraphedeliste"/>
        <w:numPr>
          <w:ilvl w:val="0"/>
          <w:numId w:val="1"/>
        </w:numPr>
        <w:jc w:val="both"/>
      </w:pPr>
      <w:r>
        <w:t>2 capteurs de température ARIA pt-100 mis en place avec un Shield Libellium 4-20 Ma</w:t>
      </w:r>
    </w:p>
    <w:p w14:paraId="5B069888" w14:textId="77777777" w:rsidR="00DD7E3A" w:rsidRPr="00752CE7" w:rsidRDefault="00DD7E3A" w:rsidP="00DD7E3A">
      <w:pPr>
        <w:jc w:val="both"/>
      </w:pPr>
    </w:p>
    <w:p w14:paraId="27166ED4" w14:textId="77777777" w:rsidR="00784432" w:rsidRDefault="00784432" w:rsidP="00C23982">
      <w:pPr>
        <w:pStyle w:val="Titre3"/>
        <w:jc w:val="left"/>
      </w:pPr>
      <w:bookmarkStart w:id="18" w:name="_Toc4140215"/>
      <w:r>
        <w:t>Ressources logicielle</w:t>
      </w:r>
      <w:r w:rsidR="00A7736D">
        <w:t>s</w:t>
      </w:r>
      <w:bookmarkEnd w:id="18"/>
    </w:p>
    <w:p w14:paraId="22A67131" w14:textId="77777777" w:rsidR="00313828" w:rsidRDefault="00313828" w:rsidP="00DD6C43">
      <w:pPr>
        <w:jc w:val="both"/>
      </w:pPr>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lastRenderedPageBreak/>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0CD55DCB"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499348BD" w:rsidR="00DD6C43" w:rsidRDefault="0059731E" w:rsidP="0054294F">
      <w:pPr>
        <w:ind w:left="360"/>
        <w:jc w:val="both"/>
      </w:pPr>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bookmarkStart w:id="19" w:name="_Toc4140217"/>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77777777" w:rsidR="009F6770" w:rsidRDefault="009F6770" w:rsidP="00C23982">
      <w:pPr>
        <w:pStyle w:val="Titre2"/>
        <w:jc w:val="left"/>
      </w:pPr>
      <w:r>
        <w:t>Analyse</w:t>
      </w:r>
      <w:bookmarkEnd w:id="19"/>
    </w:p>
    <w:p w14:paraId="57637839" w14:textId="77777777" w:rsidR="00F9779D" w:rsidRPr="00F9779D" w:rsidRDefault="00F9779D" w:rsidP="00F9779D"/>
    <w:p w14:paraId="1E07FAFA" w14:textId="77777777" w:rsidR="009F6770" w:rsidRDefault="009F6770" w:rsidP="00C23982">
      <w:pPr>
        <w:pStyle w:val="Titre3"/>
        <w:jc w:val="left"/>
      </w:pPr>
      <w:bookmarkStart w:id="20" w:name="_Toc4140218"/>
      <w:r>
        <w:t>Tâches à réaliser</w:t>
      </w:r>
      <w:bookmarkEnd w:id="20"/>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7CD2B8D8" w14:textId="1D70DD57" w:rsidR="006624E8" w:rsidRDefault="006624E8" w:rsidP="006624E8">
      <w:pPr>
        <w:pStyle w:val="Paragraphedeliste"/>
        <w:numPr>
          <w:ilvl w:val="0"/>
          <w:numId w:val="1"/>
        </w:numPr>
        <w:jc w:val="left"/>
      </w:pPr>
      <w:r>
        <w:t xml:space="preserve">Etude et </w:t>
      </w:r>
      <w:r w:rsidR="00A26F7B">
        <w:t>choix</w:t>
      </w:r>
      <w:r>
        <w:t xml:space="preserve"> d</w:t>
      </w:r>
      <w:r w:rsidR="00A26F7B">
        <w:t>es</w:t>
      </w:r>
      <w:r>
        <w:t xml:space="preserve"> </w:t>
      </w:r>
      <w:r w:rsidR="00A26F7B">
        <w:t>capteurs</w:t>
      </w:r>
    </w:p>
    <w:p w14:paraId="3B0A21B1" w14:textId="77777777" w:rsidR="006624E8" w:rsidRDefault="006624E8" w:rsidP="006624E8">
      <w:pPr>
        <w:pStyle w:val="Paragraphedeliste"/>
        <w:numPr>
          <w:ilvl w:val="0"/>
          <w:numId w:val="1"/>
        </w:numPr>
        <w:jc w:val="left"/>
      </w:pPr>
      <w:r>
        <w:t>Réalisation de l’application web de visualisation périodique</w:t>
      </w:r>
    </w:p>
    <w:p w14:paraId="0EBB5A72" w14:textId="19F15BEB" w:rsidR="00500592" w:rsidRDefault="00500592" w:rsidP="006624E8">
      <w:pPr>
        <w:pStyle w:val="Paragraphedeliste"/>
        <w:numPr>
          <w:ilvl w:val="0"/>
          <w:numId w:val="1"/>
        </w:numPr>
        <w:jc w:val="left"/>
      </w:pPr>
      <w:r>
        <w:t>Acquisition de la mesure hygrométrie</w:t>
      </w:r>
      <w:r w:rsidR="00A26F7B">
        <w:t xml:space="preserve"> et de la luminosité</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77777777" w:rsidR="00500592" w:rsidRPr="00D465EC" w:rsidRDefault="00500592" w:rsidP="00500592">
      <w:pPr>
        <w:pStyle w:val="Paragraphedeliste"/>
        <w:numPr>
          <w:ilvl w:val="0"/>
          <w:numId w:val="1"/>
        </w:numPr>
        <w:jc w:val="left"/>
        <w:rPr>
          <w:u w:val="single"/>
        </w:rPr>
      </w:pPr>
      <w:r>
        <w:t>Acquisition de la mesure pluviométrie</w:t>
      </w:r>
    </w:p>
    <w:p w14:paraId="2B52C643" w14:textId="77777777" w:rsidR="00D465EC" w:rsidRDefault="00D465EC" w:rsidP="00D465EC">
      <w:pPr>
        <w:jc w:val="left"/>
        <w:rPr>
          <w:u w:val="single"/>
        </w:rPr>
      </w:pPr>
    </w:p>
    <w:p w14:paraId="218CCE6F" w14:textId="77777777" w:rsidR="00D465EC" w:rsidRDefault="00D465EC" w:rsidP="00D465EC">
      <w:pPr>
        <w:jc w:val="left"/>
        <w:rPr>
          <w:u w:val="single"/>
        </w:rPr>
      </w:pPr>
    </w:p>
    <w:p w14:paraId="31D846DA" w14:textId="77777777" w:rsidR="00D465EC" w:rsidRPr="00D465EC" w:rsidRDefault="00D465EC" w:rsidP="00D465EC">
      <w:pPr>
        <w:jc w:val="left"/>
        <w:rPr>
          <w:u w:val="single"/>
        </w:rPr>
      </w:pPr>
    </w:p>
    <w:p w14:paraId="5122DA75" w14:textId="160031AA" w:rsidR="006624E8" w:rsidRPr="005B3EB2" w:rsidRDefault="00CE028C" w:rsidP="006671CB">
      <w:pPr>
        <w:pStyle w:val="Titre2"/>
        <w:jc w:val="left"/>
      </w:pPr>
      <w:r>
        <w:t>Suivi de gestion</w:t>
      </w:r>
    </w:p>
    <w:p w14:paraId="41239C5C" w14:textId="2CFD2DDA" w:rsidR="00CE61B9" w:rsidRDefault="00CE61B9" w:rsidP="00C23982">
      <w:pPr>
        <w:pStyle w:val="Titre3"/>
        <w:jc w:val="left"/>
      </w:pPr>
      <w:bookmarkStart w:id="21" w:name="_Toc4140219"/>
    </w:p>
    <w:p w14:paraId="07D4DF3D" w14:textId="467CA4E3" w:rsidR="00CE028C" w:rsidRDefault="00CE028C" w:rsidP="00CE028C">
      <w:pPr>
        <w:jc w:val="left"/>
      </w:pPr>
      <w:r>
        <w:t>Analyse et choix de début de projet :</w:t>
      </w:r>
    </w:p>
    <w:p w14:paraId="36CE75AD" w14:textId="1E7D5BC3" w:rsidR="00CE028C" w:rsidRDefault="00CE028C" w:rsidP="00CE028C">
      <w:pPr>
        <w:jc w:val="left"/>
      </w:pPr>
    </w:p>
    <w:p w14:paraId="181EB440" w14:textId="77777777" w:rsidR="00CE028C" w:rsidRDefault="00CE028C" w:rsidP="00CE028C">
      <w:pPr>
        <w:jc w:val="left"/>
      </w:pPr>
      <w:r w:rsidRPr="005B3EB2">
        <w:rPr>
          <w:u w:val="single"/>
        </w:rPr>
        <w:t>Etudiant n°1</w:t>
      </w:r>
      <w:r>
        <w:t> :</w:t>
      </w:r>
    </w:p>
    <w:p w14:paraId="6CF5B804" w14:textId="77777777" w:rsidR="00CE028C" w:rsidRDefault="00CE028C" w:rsidP="00CE028C">
      <w:pPr>
        <w:jc w:val="left"/>
      </w:pPr>
    </w:p>
    <w:p w14:paraId="29A15735" w14:textId="4E17A9D5" w:rsidR="00CE028C" w:rsidRDefault="00CE028C" w:rsidP="00CE028C">
      <w:pPr>
        <w:pStyle w:val="Paragraphedeliste"/>
        <w:numPr>
          <w:ilvl w:val="0"/>
          <w:numId w:val="1"/>
        </w:numPr>
        <w:jc w:val="left"/>
      </w:pPr>
      <w:r>
        <w:t>Une version Raspbian est installée sur une carte Raspberry Pi. C’est la carte gestion.</w:t>
      </w:r>
    </w:p>
    <w:p w14:paraId="2D9B5982" w14:textId="265AFD5C" w:rsidR="00CE028C" w:rsidRDefault="00CE028C" w:rsidP="00CE028C">
      <w:pPr>
        <w:pStyle w:val="Paragraphedeliste"/>
        <w:numPr>
          <w:ilvl w:val="0"/>
          <w:numId w:val="1"/>
        </w:numPr>
        <w:jc w:val="both"/>
      </w:pPr>
      <w:r>
        <w:t>Le programme de gestion est développé en Python.</w:t>
      </w:r>
    </w:p>
    <w:p w14:paraId="3DAC5801" w14:textId="3AE41A11" w:rsidR="00CE028C" w:rsidRDefault="00CE028C" w:rsidP="00CE028C">
      <w:pPr>
        <w:pStyle w:val="Paragraphedeliste"/>
        <w:numPr>
          <w:ilvl w:val="0"/>
          <w:numId w:val="1"/>
        </w:numPr>
        <w:jc w:val="both"/>
      </w:pPr>
      <w:r>
        <w:t>Les capteurs anémomètre et girouette sont reliés à la carte de gestion, grâce à un adaptateur RJ-11 / USB.</w:t>
      </w:r>
    </w:p>
    <w:p w14:paraId="5BC8C13C" w14:textId="3BAB8426" w:rsidR="00CE028C" w:rsidRDefault="00CE028C" w:rsidP="00CE028C">
      <w:pPr>
        <w:pStyle w:val="Paragraphedeliste"/>
        <w:numPr>
          <w:ilvl w:val="0"/>
          <w:numId w:val="1"/>
        </w:numPr>
        <w:jc w:val="both"/>
      </w:pPr>
      <w:r>
        <w:t>Les programmes sont en Python.</w:t>
      </w:r>
    </w:p>
    <w:p w14:paraId="0578EC56" w14:textId="77777777" w:rsidR="00CE028C" w:rsidRDefault="00CE028C" w:rsidP="00CE028C">
      <w:pPr>
        <w:jc w:val="left"/>
        <w:rPr>
          <w:u w:val="single"/>
        </w:rPr>
      </w:pPr>
    </w:p>
    <w:p w14:paraId="641F02F2" w14:textId="77777777" w:rsidR="00CE028C" w:rsidRDefault="00CE028C" w:rsidP="00CE028C">
      <w:pPr>
        <w:jc w:val="left"/>
        <w:rPr>
          <w:u w:val="single"/>
        </w:rPr>
      </w:pPr>
    </w:p>
    <w:p w14:paraId="4AA81928" w14:textId="77777777" w:rsidR="00CE028C" w:rsidRDefault="00CE028C" w:rsidP="00CE028C">
      <w:pPr>
        <w:jc w:val="left"/>
        <w:rPr>
          <w:u w:val="single"/>
        </w:rPr>
      </w:pPr>
    </w:p>
    <w:p w14:paraId="1D3D5E22" w14:textId="77777777" w:rsidR="00CE028C" w:rsidRDefault="00CE028C" w:rsidP="00CE028C">
      <w:pPr>
        <w:jc w:val="left"/>
        <w:rPr>
          <w:u w:val="single"/>
        </w:rPr>
      </w:pPr>
    </w:p>
    <w:p w14:paraId="17B8FA4E" w14:textId="2DD9F29E" w:rsidR="00CE028C" w:rsidRDefault="00CE028C" w:rsidP="00CE028C">
      <w:pPr>
        <w:jc w:val="left"/>
      </w:pPr>
      <w:r w:rsidRPr="006624E8">
        <w:rPr>
          <w:u w:val="single"/>
        </w:rPr>
        <w:t>Etudiant n°2</w:t>
      </w:r>
      <w:r>
        <w:t> :</w:t>
      </w:r>
    </w:p>
    <w:p w14:paraId="2E6730F1" w14:textId="77777777" w:rsidR="00CE028C" w:rsidRDefault="00CE028C" w:rsidP="00CE028C">
      <w:pPr>
        <w:jc w:val="left"/>
      </w:pPr>
    </w:p>
    <w:p w14:paraId="35149B5F" w14:textId="74F1EE57" w:rsidR="00F95D00" w:rsidRDefault="00304E50" w:rsidP="00F95D00">
      <w:pPr>
        <w:pStyle w:val="Paragraphedeliste"/>
        <w:numPr>
          <w:ilvl w:val="0"/>
          <w:numId w:val="1"/>
        </w:numPr>
        <w:jc w:val="left"/>
        <w:rPr>
          <w:color w:val="FF0000"/>
        </w:rPr>
      </w:pPr>
      <w:r w:rsidRPr="00304E50">
        <w:rPr>
          <w:color w:val="FF0000"/>
        </w:rPr>
        <w:t>Lucas le matériel et logiciel que tu avais prévu au début</w:t>
      </w:r>
    </w:p>
    <w:p w14:paraId="005162F7" w14:textId="4DD1AEBB" w:rsidR="00F95D00" w:rsidRPr="00F95D00" w:rsidRDefault="00F95D00" w:rsidP="00F95D00">
      <w:pPr>
        <w:pStyle w:val="Paragraphedeliste"/>
        <w:numPr>
          <w:ilvl w:val="0"/>
          <w:numId w:val="1"/>
        </w:numPr>
        <w:jc w:val="left"/>
        <w:rPr>
          <w:color w:val="FF0000"/>
        </w:rPr>
      </w:pPr>
      <w:r>
        <w:rPr>
          <w:color w:val="auto"/>
        </w:rPr>
        <w:t>NetBeans : logiciel de programmation afin de pouvoir créer l’interface WEB.</w:t>
      </w:r>
    </w:p>
    <w:p w14:paraId="4603BE45" w14:textId="646E39D0" w:rsidR="00F95D00" w:rsidRPr="00CD0FFF" w:rsidRDefault="00F95D00" w:rsidP="00F95D00">
      <w:pPr>
        <w:pStyle w:val="Paragraphedeliste"/>
        <w:numPr>
          <w:ilvl w:val="0"/>
          <w:numId w:val="1"/>
        </w:numPr>
        <w:jc w:val="left"/>
      </w:pPr>
      <w:r w:rsidRPr="00CD0FFF">
        <w:t xml:space="preserve">Choix de l’outil Symfony pour développer l’interface web </w:t>
      </w:r>
      <w:r>
        <w:t>de façon structuré et claire.</w:t>
      </w:r>
    </w:p>
    <w:p w14:paraId="00292882" w14:textId="77777777" w:rsidR="00F95D00" w:rsidRPr="00F95D00" w:rsidRDefault="00F95D00" w:rsidP="00F95D00">
      <w:pPr>
        <w:pStyle w:val="Paragraphedeliste"/>
        <w:jc w:val="left"/>
        <w:rPr>
          <w:color w:val="FF0000"/>
        </w:rPr>
      </w:pPr>
    </w:p>
    <w:p w14:paraId="7C673E86" w14:textId="106B7554" w:rsidR="00CE028C" w:rsidRDefault="00CE028C" w:rsidP="00CE028C">
      <w:pPr>
        <w:pStyle w:val="Paragraphedeliste"/>
        <w:jc w:val="left"/>
      </w:pPr>
    </w:p>
    <w:p w14:paraId="1FD689A7" w14:textId="77777777" w:rsidR="00CE028C" w:rsidRDefault="00CE028C" w:rsidP="00CE028C">
      <w:pPr>
        <w:jc w:val="left"/>
        <w:rPr>
          <w:u w:val="single"/>
        </w:rPr>
      </w:pPr>
      <w:r w:rsidRPr="006624E8">
        <w:rPr>
          <w:u w:val="single"/>
        </w:rPr>
        <w:t>Etudiant n°3</w:t>
      </w:r>
      <w:r>
        <w:rPr>
          <w:u w:val="single"/>
        </w:rPr>
        <w:t> :</w:t>
      </w:r>
    </w:p>
    <w:p w14:paraId="046B7F99" w14:textId="77777777" w:rsidR="00CE028C" w:rsidRDefault="00CE028C" w:rsidP="00CE028C">
      <w:pPr>
        <w:jc w:val="left"/>
        <w:rPr>
          <w:u w:val="single"/>
        </w:rPr>
      </w:pPr>
    </w:p>
    <w:p w14:paraId="2B0ABF57" w14:textId="5F747703" w:rsidR="00CE028C" w:rsidRPr="006624E8" w:rsidRDefault="00101468" w:rsidP="00CE028C">
      <w:pPr>
        <w:pStyle w:val="Paragraphedeliste"/>
        <w:numPr>
          <w:ilvl w:val="0"/>
          <w:numId w:val="1"/>
        </w:numPr>
        <w:jc w:val="left"/>
        <w:rPr>
          <w:u w:val="single"/>
        </w:rPr>
      </w:pPr>
      <w:r>
        <w:t>Base de donnée</w:t>
      </w:r>
      <w:r w:rsidR="00CD0FFF">
        <w:t>s</w:t>
      </w:r>
      <w:r>
        <w:t xml:space="preserve"> créer sur un serveur distant grâce </w:t>
      </w:r>
      <w:r w:rsidR="00CD0FFF">
        <w:t>à</w:t>
      </w:r>
      <w:r>
        <w:t xml:space="preserve"> l’application « </w:t>
      </w:r>
      <w:r w:rsidR="00CD0FFF">
        <w:t>MySQL</w:t>
      </w:r>
      <w:r>
        <w:t> »</w:t>
      </w:r>
      <w:r w:rsidR="00CD0FFF">
        <w:t>.</w:t>
      </w:r>
    </w:p>
    <w:p w14:paraId="565B2D44" w14:textId="085F6B65" w:rsidR="00CE028C" w:rsidRPr="00CD0FFF" w:rsidRDefault="00CD0FFF" w:rsidP="00CD0FFF">
      <w:pPr>
        <w:pStyle w:val="Paragraphedeliste"/>
        <w:numPr>
          <w:ilvl w:val="0"/>
          <w:numId w:val="1"/>
        </w:numPr>
        <w:jc w:val="left"/>
      </w:pPr>
      <w:r w:rsidRPr="00CD0FFF">
        <w:t>Choix de l’outil Symfony pour développer l’interface web en passant par le serveur contenant la base de données.</w:t>
      </w:r>
    </w:p>
    <w:p w14:paraId="5D4B7E86" w14:textId="220EAB70" w:rsidR="00CD0FFF" w:rsidRPr="00CD0FFF" w:rsidRDefault="00CD0FFF" w:rsidP="00CD0FFF">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68CB67B3" w14:textId="77777777" w:rsidR="00CE028C" w:rsidRDefault="00CE028C" w:rsidP="00CE028C">
      <w:pPr>
        <w:jc w:val="left"/>
        <w:rPr>
          <w:u w:val="single"/>
        </w:rPr>
      </w:pPr>
      <w:r>
        <w:rPr>
          <w:u w:val="single"/>
        </w:rPr>
        <w:t>Etudiant n°4 :</w:t>
      </w:r>
    </w:p>
    <w:p w14:paraId="5E561AC9" w14:textId="77777777" w:rsidR="00CE028C" w:rsidRDefault="00CE028C" w:rsidP="00CE028C">
      <w:pPr>
        <w:jc w:val="left"/>
        <w:rPr>
          <w:u w:val="single"/>
        </w:rPr>
      </w:pPr>
    </w:p>
    <w:p w14:paraId="284E8C47" w14:textId="77777777" w:rsidR="00CE028C" w:rsidRPr="00500592" w:rsidRDefault="00CE028C" w:rsidP="00CE028C">
      <w:pPr>
        <w:pStyle w:val="Paragraphedeliste"/>
        <w:numPr>
          <w:ilvl w:val="0"/>
          <w:numId w:val="1"/>
        </w:numPr>
        <w:jc w:val="left"/>
        <w:rPr>
          <w:u w:val="single"/>
        </w:rPr>
      </w:pPr>
      <w:r>
        <w:t>Réalisation de l’application Android</w:t>
      </w:r>
    </w:p>
    <w:p w14:paraId="686851EA" w14:textId="0A5CF2B0" w:rsidR="00CE028C" w:rsidRPr="003C2019" w:rsidRDefault="00CE028C" w:rsidP="00CE028C">
      <w:pPr>
        <w:pStyle w:val="Paragraphedeliste"/>
        <w:numPr>
          <w:ilvl w:val="0"/>
          <w:numId w:val="1"/>
        </w:numPr>
        <w:jc w:val="left"/>
        <w:rPr>
          <w:u w:val="single"/>
        </w:rPr>
      </w:pPr>
      <w:r>
        <w:t>Acquisition de la mesure pluviométrie</w:t>
      </w:r>
    </w:p>
    <w:p w14:paraId="2AD6F134" w14:textId="4A938E6C" w:rsidR="003C2019" w:rsidRDefault="003C2019" w:rsidP="003C2019">
      <w:pPr>
        <w:jc w:val="left"/>
        <w:rPr>
          <w:u w:val="single"/>
        </w:rPr>
      </w:pPr>
    </w:p>
    <w:p w14:paraId="19CB92CA" w14:textId="332595AC" w:rsidR="003C2019" w:rsidRPr="006671CB" w:rsidRDefault="003C2019" w:rsidP="006671CB">
      <w:pPr>
        <w:pStyle w:val="Titre3"/>
      </w:pPr>
      <w:r w:rsidRPr="006671CB">
        <w:t>Choix définitifs et modifications éventuelles apportés</w:t>
      </w:r>
    </w:p>
    <w:p w14:paraId="69F458B1" w14:textId="5DFB6FBE" w:rsidR="003C2019" w:rsidRDefault="003C2019" w:rsidP="003C2019"/>
    <w:p w14:paraId="4567E2BE" w14:textId="204BC066" w:rsidR="003C2019" w:rsidRDefault="003C2019" w:rsidP="003C2019">
      <w:pPr>
        <w:jc w:val="left"/>
      </w:pPr>
      <w:r w:rsidRPr="005B3EB2">
        <w:rPr>
          <w:u w:val="single"/>
        </w:rPr>
        <w:t>Etudiant n°1</w:t>
      </w:r>
      <w:r>
        <w:t> :</w:t>
      </w:r>
    </w:p>
    <w:p w14:paraId="1520C85F" w14:textId="77777777" w:rsidR="00CD0FFF" w:rsidRDefault="00CD0FFF" w:rsidP="003C2019">
      <w:pPr>
        <w:jc w:val="left"/>
      </w:pPr>
    </w:p>
    <w:p w14:paraId="7E9A0059" w14:textId="508E8589" w:rsidR="00CD0FFF" w:rsidRDefault="00CD0FFF" w:rsidP="00CD0FFF">
      <w:pPr>
        <w:pStyle w:val="Paragraphedeliste"/>
        <w:numPr>
          <w:ilvl w:val="0"/>
          <w:numId w:val="1"/>
        </w:numPr>
        <w:jc w:val="left"/>
      </w:pPr>
      <w:r>
        <w:t xml:space="preserve">La version Raspbian </w:t>
      </w:r>
      <w:r w:rsidRPr="00CD0FFF">
        <w:rPr>
          <w:color w:val="C00000"/>
        </w:rPr>
        <w:t>(</w:t>
      </w:r>
      <w:r w:rsidR="00F929A1">
        <w:rPr>
          <w:color w:val="C00000"/>
        </w:rPr>
        <w:t xml:space="preserve">Raspbian </w:t>
      </w:r>
      <w:r w:rsidR="006671CB">
        <w:rPr>
          <w:color w:val="C00000"/>
        </w:rPr>
        <w:t>J</w:t>
      </w:r>
      <w:r w:rsidR="00F929A1">
        <w:rPr>
          <w:color w:val="C00000"/>
        </w:rPr>
        <w:t>essie</w:t>
      </w:r>
      <w:r w:rsidRPr="00CD0FFF">
        <w:rPr>
          <w:color w:val="C00000"/>
        </w:rPr>
        <w:t>)</w:t>
      </w:r>
      <w:r>
        <w:t xml:space="preserve"> est bien installée et communique.</w:t>
      </w:r>
    </w:p>
    <w:p w14:paraId="750C4F90" w14:textId="7E1051C2" w:rsidR="00CD0FFF" w:rsidRDefault="00CD0FFF" w:rsidP="00CD0FFF">
      <w:pPr>
        <w:pStyle w:val="Paragraphedeliste"/>
        <w:numPr>
          <w:ilvl w:val="0"/>
          <w:numId w:val="1"/>
        </w:numPr>
        <w:jc w:val="both"/>
      </w:pPr>
      <w:r>
        <w:t>Le programme est en développement.</w:t>
      </w:r>
    </w:p>
    <w:p w14:paraId="7455439E" w14:textId="54229BA3" w:rsidR="00CD0FFF" w:rsidRDefault="00CD0FFF" w:rsidP="00CD0FFF">
      <w:pPr>
        <w:pStyle w:val="Paragraphedeliste"/>
        <w:numPr>
          <w:ilvl w:val="0"/>
          <w:numId w:val="1"/>
        </w:numPr>
        <w:jc w:val="both"/>
      </w:pPr>
      <w:r>
        <w:t>Les capteurs anémomètre et girouette seront finalement relié directement au Port Analogique de la carte d’acquisition. (Modifié)</w:t>
      </w:r>
    </w:p>
    <w:p w14:paraId="060FEB6E" w14:textId="77777777" w:rsidR="00CD0FFF" w:rsidRDefault="00CD0FFF" w:rsidP="00CD0FFF">
      <w:pPr>
        <w:pStyle w:val="Paragraphedeliste"/>
        <w:numPr>
          <w:ilvl w:val="0"/>
          <w:numId w:val="1"/>
        </w:numPr>
        <w:jc w:val="both"/>
      </w:pPr>
      <w:r>
        <w:t>Les programmes sont en Python.</w:t>
      </w:r>
    </w:p>
    <w:p w14:paraId="3859E731" w14:textId="77777777" w:rsidR="003C2019" w:rsidRDefault="003C2019" w:rsidP="003C2019">
      <w:pPr>
        <w:pStyle w:val="Paragraphedeliste"/>
      </w:pPr>
    </w:p>
    <w:p w14:paraId="6C071CCA" w14:textId="257AC4F3" w:rsidR="003C2019" w:rsidRDefault="003C2019" w:rsidP="003C2019">
      <w:pPr>
        <w:jc w:val="left"/>
      </w:pPr>
      <w:r w:rsidRPr="006624E8">
        <w:rPr>
          <w:u w:val="single"/>
        </w:rPr>
        <w:t>Etudiant n°2</w:t>
      </w:r>
      <w:r>
        <w:t> :</w:t>
      </w:r>
    </w:p>
    <w:p w14:paraId="71E26BF0" w14:textId="1653CD97" w:rsidR="00F929A1" w:rsidRDefault="00F929A1" w:rsidP="003C2019">
      <w:pPr>
        <w:jc w:val="left"/>
      </w:pPr>
    </w:p>
    <w:p w14:paraId="2802CB3C" w14:textId="0E3B8B2D" w:rsidR="00F929A1" w:rsidRDefault="00F929A1" w:rsidP="003C2019">
      <w:pPr>
        <w:jc w:val="left"/>
      </w:pPr>
      <w:r>
        <w:tab/>
      </w:r>
    </w:p>
    <w:p w14:paraId="72F6FB64" w14:textId="73ACC484" w:rsidR="00304E50" w:rsidRDefault="00304E50" w:rsidP="00304E50">
      <w:pPr>
        <w:pStyle w:val="Paragraphedeliste"/>
        <w:numPr>
          <w:ilvl w:val="0"/>
          <w:numId w:val="1"/>
        </w:numPr>
        <w:jc w:val="left"/>
        <w:rPr>
          <w:color w:val="FF0000"/>
        </w:rPr>
      </w:pPr>
      <w:r>
        <w:tab/>
      </w:r>
      <w:r w:rsidRPr="00304E50">
        <w:rPr>
          <w:color w:val="FF0000"/>
        </w:rPr>
        <w:t xml:space="preserve">Lucas le matériel et logiciel que tu avais prévu </w:t>
      </w:r>
      <w:r>
        <w:rPr>
          <w:color w:val="FF0000"/>
        </w:rPr>
        <w:t>à la fin</w:t>
      </w:r>
    </w:p>
    <w:p w14:paraId="3E5382DB" w14:textId="77777777" w:rsidR="00F95D00" w:rsidRPr="00F95D00" w:rsidRDefault="00F95D00" w:rsidP="00F95D00">
      <w:pPr>
        <w:pStyle w:val="Paragraphedeliste"/>
        <w:numPr>
          <w:ilvl w:val="0"/>
          <w:numId w:val="1"/>
        </w:numPr>
        <w:jc w:val="left"/>
        <w:rPr>
          <w:color w:val="FF0000"/>
        </w:rPr>
      </w:pPr>
      <w:r>
        <w:rPr>
          <w:color w:val="auto"/>
        </w:rPr>
        <w:t>NetBeans : logiciel de programmation afin de pouvoir créer l’interface WEB.</w:t>
      </w:r>
    </w:p>
    <w:p w14:paraId="45FBE1A1" w14:textId="2BBA3E67" w:rsidR="00F95D00" w:rsidRDefault="00F95D00" w:rsidP="00304E50">
      <w:pPr>
        <w:pStyle w:val="Paragraphedeliste"/>
        <w:numPr>
          <w:ilvl w:val="0"/>
          <w:numId w:val="1"/>
        </w:numPr>
        <w:jc w:val="left"/>
        <w:rPr>
          <w:color w:val="auto"/>
        </w:rPr>
      </w:pPr>
      <w:r w:rsidRPr="00F95D00">
        <w:rPr>
          <w:color w:val="auto"/>
        </w:rPr>
        <w:t xml:space="preserve">Capteur </w:t>
      </w:r>
      <w:r>
        <w:rPr>
          <w:color w:val="auto"/>
        </w:rPr>
        <w:t>de luminosité : tsl2591.</w:t>
      </w:r>
    </w:p>
    <w:p w14:paraId="5F535E72" w14:textId="66DF9DEB" w:rsidR="00F95D00" w:rsidRDefault="00F95D00" w:rsidP="00304E50">
      <w:pPr>
        <w:pStyle w:val="Paragraphedeliste"/>
        <w:numPr>
          <w:ilvl w:val="0"/>
          <w:numId w:val="1"/>
        </w:numPr>
        <w:jc w:val="left"/>
        <w:rPr>
          <w:color w:val="auto"/>
        </w:rPr>
      </w:pPr>
      <w:r>
        <w:rPr>
          <w:color w:val="auto"/>
        </w:rPr>
        <w:t xml:space="preserve">Capteur d’hygrométrie : </w:t>
      </w:r>
      <w:proofErr w:type="spellStart"/>
      <w:r>
        <w:rPr>
          <w:color w:val="auto"/>
        </w:rPr>
        <w:t>Temperature&amp;Humidity</w:t>
      </w:r>
      <w:proofErr w:type="spellEnd"/>
      <w:r>
        <w:rPr>
          <w:color w:val="auto"/>
        </w:rPr>
        <w:t xml:space="preserve"> </w:t>
      </w:r>
      <w:proofErr w:type="spellStart"/>
      <w:r>
        <w:rPr>
          <w:color w:val="auto"/>
        </w:rPr>
        <w:t>Sensor</w:t>
      </w:r>
      <w:proofErr w:type="spellEnd"/>
      <w:r>
        <w:rPr>
          <w:color w:val="auto"/>
        </w:rPr>
        <w:t>.</w:t>
      </w:r>
    </w:p>
    <w:p w14:paraId="3C08C8DD" w14:textId="22F8BCD4" w:rsidR="00F95D00" w:rsidRDefault="00F95D00" w:rsidP="00304E50">
      <w:pPr>
        <w:pStyle w:val="Paragraphedeliste"/>
        <w:numPr>
          <w:ilvl w:val="0"/>
          <w:numId w:val="1"/>
        </w:numPr>
        <w:jc w:val="left"/>
        <w:rPr>
          <w:color w:val="auto"/>
        </w:rPr>
      </w:pPr>
      <w:r>
        <w:rPr>
          <w:color w:val="auto"/>
        </w:rPr>
        <w:t xml:space="preserve">Logiciel </w:t>
      </w:r>
      <w:proofErr w:type="spellStart"/>
      <w:r>
        <w:rPr>
          <w:color w:val="auto"/>
        </w:rPr>
        <w:t>WinSCP</w:t>
      </w:r>
      <w:proofErr w:type="spellEnd"/>
      <w:r>
        <w:rPr>
          <w:color w:val="auto"/>
        </w:rPr>
        <w:t xml:space="preserve"> afin d’avoir un accès simplifié pour le serveur.</w:t>
      </w:r>
    </w:p>
    <w:p w14:paraId="3B70C877" w14:textId="77777777" w:rsidR="00F95D00" w:rsidRPr="00F95D00" w:rsidRDefault="00F95D00" w:rsidP="00304E50">
      <w:pPr>
        <w:pStyle w:val="Paragraphedeliste"/>
        <w:numPr>
          <w:ilvl w:val="0"/>
          <w:numId w:val="1"/>
        </w:numPr>
        <w:jc w:val="left"/>
        <w:rPr>
          <w:color w:val="auto"/>
        </w:rPr>
      </w:pPr>
    </w:p>
    <w:p w14:paraId="67E850FD" w14:textId="133F0030" w:rsidR="003C2019" w:rsidRDefault="003C2019" w:rsidP="003C2019">
      <w:pPr>
        <w:jc w:val="left"/>
      </w:pPr>
    </w:p>
    <w:p w14:paraId="453E6EA5" w14:textId="77777777" w:rsidR="003C2019" w:rsidRDefault="003C2019" w:rsidP="003C2019">
      <w:pPr>
        <w:pStyle w:val="Paragraphedeliste"/>
        <w:jc w:val="left"/>
      </w:pPr>
    </w:p>
    <w:p w14:paraId="07279494" w14:textId="282C4F63" w:rsidR="003C2019" w:rsidRDefault="003C2019" w:rsidP="003C2019">
      <w:pPr>
        <w:jc w:val="left"/>
        <w:rPr>
          <w:u w:val="single"/>
        </w:rPr>
      </w:pPr>
      <w:r w:rsidRPr="006624E8">
        <w:rPr>
          <w:u w:val="single"/>
        </w:rPr>
        <w:t>Etudiant n°3</w:t>
      </w:r>
      <w:r>
        <w:rPr>
          <w:u w:val="single"/>
        </w:rPr>
        <w:t> :</w:t>
      </w:r>
    </w:p>
    <w:p w14:paraId="46EE52FE" w14:textId="55E9FED7" w:rsidR="004D0592" w:rsidRDefault="004D0592" w:rsidP="003C2019">
      <w:pPr>
        <w:jc w:val="left"/>
        <w:rPr>
          <w:u w:val="single"/>
        </w:rPr>
      </w:pPr>
    </w:p>
    <w:p w14:paraId="62579074" w14:textId="0071CACB" w:rsidR="004D0592" w:rsidRPr="006624E8" w:rsidRDefault="004D0592" w:rsidP="004D0592">
      <w:pPr>
        <w:pStyle w:val="Paragraphedeliste"/>
        <w:numPr>
          <w:ilvl w:val="0"/>
          <w:numId w:val="1"/>
        </w:numPr>
        <w:jc w:val="left"/>
        <w:rPr>
          <w:u w:val="single"/>
        </w:rPr>
      </w:pPr>
      <w:r>
        <w:t>Base de données créer et fonctionnelle</w:t>
      </w:r>
    </w:p>
    <w:p w14:paraId="544DADC5" w14:textId="7B000323" w:rsidR="004D0592" w:rsidRPr="00CD0FFF" w:rsidRDefault="004D0592" w:rsidP="004D0592">
      <w:pPr>
        <w:pStyle w:val="Paragraphedeliste"/>
        <w:numPr>
          <w:ilvl w:val="0"/>
          <w:numId w:val="1"/>
        </w:numPr>
        <w:jc w:val="left"/>
      </w:pPr>
      <w:r>
        <w:t>Choix de Symfony abandonné pour rester sur un format html/PHP plus basique et plus clair</w:t>
      </w:r>
      <w:bookmarkStart w:id="22" w:name="_GoBack"/>
      <w:bookmarkEnd w:id="22"/>
    </w:p>
    <w:p w14:paraId="207D4BF9" w14:textId="01940DA0" w:rsidR="003C2019" w:rsidRDefault="004D0592" w:rsidP="004D0592">
      <w:pPr>
        <w:pStyle w:val="Paragraphedeliste"/>
        <w:numPr>
          <w:ilvl w:val="0"/>
          <w:numId w:val="1"/>
        </w:numPr>
        <w:jc w:val="left"/>
      </w:pPr>
      <w:r w:rsidRPr="004D0592">
        <w:lastRenderedPageBreak/>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27DB5C90" w14:textId="77777777" w:rsidR="00F929A1" w:rsidRPr="004D0592" w:rsidRDefault="00F929A1" w:rsidP="00F929A1">
      <w:pPr>
        <w:pStyle w:val="Paragraphedeliste"/>
        <w:jc w:val="left"/>
      </w:pPr>
    </w:p>
    <w:p w14:paraId="3ED1E58C" w14:textId="214B843E" w:rsidR="003D31F1" w:rsidRDefault="003C2019" w:rsidP="003C2019">
      <w:pPr>
        <w:jc w:val="left"/>
        <w:rPr>
          <w:u w:val="single"/>
        </w:rPr>
      </w:pPr>
      <w:r>
        <w:rPr>
          <w:u w:val="single"/>
        </w:rPr>
        <w:t>Etudiant n°4 :</w:t>
      </w:r>
    </w:p>
    <w:p w14:paraId="691D04A7" w14:textId="368999AA" w:rsidR="003D31F1" w:rsidRPr="00BC4714" w:rsidRDefault="00BC4714" w:rsidP="003D31F1">
      <w:pPr>
        <w:pStyle w:val="Paragraphedeliste"/>
        <w:numPr>
          <w:ilvl w:val="0"/>
          <w:numId w:val="1"/>
        </w:numPr>
        <w:jc w:val="left"/>
        <w:rPr>
          <w:u w:val="single"/>
        </w:rPr>
      </w:pPr>
      <w:r>
        <w:t>Le pluviomètre sera finalement relié à la carte d’acquisition par RJ11, et non pas par un protocole sans-fil</w:t>
      </w:r>
      <w:r w:rsidR="0059731E">
        <w:t xml:space="preserve"> 433Mhz.</w:t>
      </w:r>
    </w:p>
    <w:p w14:paraId="6DD43CFA" w14:textId="71CD577D" w:rsidR="00BC4714" w:rsidRPr="003D31F1" w:rsidRDefault="00BC4714" w:rsidP="003D31F1">
      <w:pPr>
        <w:pStyle w:val="Paragraphedeliste"/>
        <w:numPr>
          <w:ilvl w:val="0"/>
          <w:numId w:val="1"/>
        </w:numPr>
        <w:jc w:val="left"/>
        <w:rPr>
          <w:u w:val="single"/>
        </w:rPr>
      </w:pPr>
      <w:r>
        <w:t>L’API de développement de l’application sera la 22</w:t>
      </w:r>
      <w:r w:rsidRPr="00BC4714">
        <w:rPr>
          <w:vertAlign w:val="superscript"/>
        </w:rPr>
        <w:t>ème</w:t>
      </w:r>
      <w:r>
        <w:t xml:space="preserve">, car elle est </w:t>
      </w:r>
      <w:r w:rsidR="0059731E">
        <w:t>répandue</w:t>
      </w:r>
      <w:r>
        <w:t xml:space="preserve"> tout en étant assez récente.</w:t>
      </w:r>
    </w:p>
    <w:p w14:paraId="11FAA604" w14:textId="77777777" w:rsidR="003C2019" w:rsidRPr="003C2019" w:rsidRDefault="003C2019" w:rsidP="003C2019">
      <w:pPr>
        <w:jc w:val="left"/>
      </w:pPr>
    </w:p>
    <w:p w14:paraId="4A36170A" w14:textId="77777777" w:rsidR="00CE028C" w:rsidRPr="00CE028C" w:rsidRDefault="00CE028C" w:rsidP="00CE028C">
      <w:pPr>
        <w:jc w:val="left"/>
      </w:pPr>
    </w:p>
    <w:p w14:paraId="3C5F4045" w14:textId="77777777" w:rsidR="00CE61B9" w:rsidRDefault="00CE61B9" w:rsidP="00C23982">
      <w:pPr>
        <w:pStyle w:val="Titre3"/>
        <w:jc w:val="left"/>
      </w:pPr>
    </w:p>
    <w:p w14:paraId="2D316704" w14:textId="77777777" w:rsidR="00CE61B9" w:rsidRDefault="00CE61B9" w:rsidP="00C23982">
      <w:pPr>
        <w:pStyle w:val="Titre3"/>
        <w:jc w:val="left"/>
      </w:pPr>
    </w:p>
    <w:p w14:paraId="5B49D706" w14:textId="77777777" w:rsidR="00CE61B9" w:rsidRDefault="00CE61B9" w:rsidP="00C23982">
      <w:pPr>
        <w:pStyle w:val="Titre3"/>
        <w:jc w:val="left"/>
      </w:pPr>
    </w:p>
    <w:p w14:paraId="3ACAE177" w14:textId="77777777" w:rsidR="00CE61B9" w:rsidRDefault="00CE61B9" w:rsidP="00C23982">
      <w:pPr>
        <w:pStyle w:val="Titre3"/>
        <w:jc w:val="left"/>
      </w:pPr>
    </w:p>
    <w:p w14:paraId="1438555F" w14:textId="77777777" w:rsidR="009F6770" w:rsidRDefault="009F6770" w:rsidP="00C23982">
      <w:pPr>
        <w:pStyle w:val="Titre3"/>
        <w:jc w:val="left"/>
      </w:pPr>
      <w:r>
        <w:t>Identification des acteurs</w:t>
      </w:r>
      <w:bookmarkEnd w:id="21"/>
    </w:p>
    <w:p w14:paraId="502FC765" w14:textId="77777777" w:rsidR="00CA5B00" w:rsidRPr="00CA5B00" w:rsidRDefault="00CA5B00" w:rsidP="00CA5B00"/>
    <w:p w14:paraId="54015C23" w14:textId="77777777" w:rsidR="00E03016" w:rsidRDefault="001020E1" w:rsidP="001020E1">
      <w:pPr>
        <w:pStyle w:val="Sous-titre"/>
        <w:jc w:val="left"/>
        <w:rPr>
          <w:u w:val="single"/>
        </w:rPr>
      </w:pPr>
      <w:r w:rsidRPr="001020E1">
        <w:rPr>
          <w:u w:val="single"/>
        </w:rPr>
        <w:t>L’exploitant de la serre</w:t>
      </w:r>
      <w:r>
        <w:rPr>
          <w:u w:val="single"/>
        </w:rPr>
        <w:t> :</w:t>
      </w:r>
    </w:p>
    <w:p w14:paraId="53387A83"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38C0DE97" w14:textId="77777777" w:rsidR="00CA5B00" w:rsidRDefault="00CA5B00" w:rsidP="001020E1">
      <w:pPr>
        <w:jc w:val="both"/>
      </w:pPr>
    </w:p>
    <w:p w14:paraId="5A280904" w14:textId="77777777" w:rsidR="001020E1" w:rsidRDefault="001020E1" w:rsidP="001020E1">
      <w:pPr>
        <w:jc w:val="both"/>
      </w:pPr>
      <w:r>
        <w:t>Il devra également pouvoir consulter les mesures stockées, en choisissant la période de la visualisation, c’est-à-dire jour/semaine/mois/année.</w:t>
      </w:r>
    </w:p>
    <w:p w14:paraId="4CEEC734" w14:textId="77777777" w:rsidR="00CA5B00" w:rsidRDefault="00CA5B00" w:rsidP="001020E1">
      <w:pPr>
        <w:jc w:val="both"/>
      </w:pPr>
    </w:p>
    <w:p w14:paraId="7F5CED2E" w14:textId="77777777" w:rsidR="00E03016" w:rsidRDefault="001020E1" w:rsidP="00CA5B00">
      <w:pPr>
        <w:jc w:val="both"/>
      </w:pPr>
      <w:r>
        <w:t>L’exploitant pourra utiliser le système sans compétences informatiques.</w:t>
      </w:r>
    </w:p>
    <w:p w14:paraId="2B03EF01" w14:textId="77777777" w:rsidR="00155DAD" w:rsidRDefault="00155DAD" w:rsidP="00CA5B00">
      <w:pPr>
        <w:jc w:val="both"/>
      </w:pPr>
    </w:p>
    <w:p w14:paraId="50F4C56A" w14:textId="77777777" w:rsidR="008C633A" w:rsidRDefault="008C633A" w:rsidP="00CA5B00">
      <w:pPr>
        <w:jc w:val="both"/>
      </w:pPr>
      <w:r w:rsidRPr="008C633A">
        <w:rPr>
          <w:rStyle w:val="Sous-titreCar"/>
          <w:u w:val="single"/>
        </w:rPr>
        <w:t>Le jardinier :</w:t>
      </w:r>
      <w:r w:rsidRPr="008C633A">
        <w:t xml:space="preserve"> </w:t>
      </w:r>
    </w:p>
    <w:p w14:paraId="59465B5B"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7B2BA8D1" w14:textId="77777777" w:rsidR="00E03016" w:rsidRDefault="00E03016" w:rsidP="008C633A">
      <w:pPr>
        <w:jc w:val="both"/>
      </w:pPr>
    </w:p>
    <w:p w14:paraId="54F8564E" w14:textId="77777777" w:rsidR="00F9779D" w:rsidRDefault="00F9779D" w:rsidP="008C633A">
      <w:pPr>
        <w:pStyle w:val="Titre3"/>
        <w:jc w:val="left"/>
      </w:pPr>
      <w:bookmarkStart w:id="23" w:name="_Toc4140220"/>
    </w:p>
    <w:p w14:paraId="5613DC41" w14:textId="77777777" w:rsidR="00F9779D" w:rsidRDefault="00F9779D" w:rsidP="008C633A">
      <w:pPr>
        <w:pStyle w:val="Titre3"/>
        <w:jc w:val="left"/>
      </w:pPr>
    </w:p>
    <w:p w14:paraId="52F5955C" w14:textId="77777777" w:rsidR="00F9779D" w:rsidRDefault="00F9779D" w:rsidP="00F9779D">
      <w:pPr>
        <w:pStyle w:val="Titre3"/>
        <w:jc w:val="left"/>
        <w:rPr>
          <w:color w:val="C00000"/>
        </w:rPr>
      </w:pPr>
    </w:p>
    <w:p w14:paraId="326FCBE8" w14:textId="77777777" w:rsidR="00F9779D" w:rsidRDefault="00F9779D" w:rsidP="00F9779D">
      <w:pPr>
        <w:pStyle w:val="Titre3"/>
        <w:jc w:val="left"/>
        <w:rPr>
          <w:color w:val="C00000"/>
        </w:rPr>
      </w:pPr>
    </w:p>
    <w:p w14:paraId="20864D54" w14:textId="71104BBE" w:rsidR="00F9779D" w:rsidRDefault="00F9779D" w:rsidP="008C633A">
      <w:pPr>
        <w:pStyle w:val="Titre3"/>
        <w:jc w:val="left"/>
        <w:rPr>
          <w:color w:val="C00000"/>
        </w:rPr>
      </w:pPr>
    </w:p>
    <w:p w14:paraId="1936AC3D" w14:textId="617A6F82" w:rsidR="003A1249" w:rsidRDefault="003A1249" w:rsidP="003A1249"/>
    <w:p w14:paraId="3114B5C7" w14:textId="028E6E2F" w:rsidR="003A1249" w:rsidRDefault="003A1249" w:rsidP="003A1249"/>
    <w:p w14:paraId="2D25C137" w14:textId="77777777" w:rsidR="003A1249" w:rsidRPr="003A1249" w:rsidRDefault="003A1249" w:rsidP="003A1249"/>
    <w:p w14:paraId="5B515D97" w14:textId="77777777" w:rsidR="00F9779D" w:rsidRDefault="00F9779D" w:rsidP="008C633A">
      <w:pPr>
        <w:pStyle w:val="Titre3"/>
        <w:jc w:val="left"/>
      </w:pPr>
    </w:p>
    <w:p w14:paraId="6C516C84" w14:textId="77777777" w:rsidR="003A1249" w:rsidRDefault="003A1249" w:rsidP="008C633A">
      <w:pPr>
        <w:pStyle w:val="Titre3"/>
        <w:jc w:val="left"/>
      </w:pPr>
    </w:p>
    <w:p w14:paraId="0BA0DA65" w14:textId="77777777" w:rsidR="003A1249" w:rsidRDefault="003A1249" w:rsidP="008C633A">
      <w:pPr>
        <w:pStyle w:val="Titre3"/>
        <w:jc w:val="left"/>
      </w:pPr>
    </w:p>
    <w:p w14:paraId="1E2E4B6D" w14:textId="77777777" w:rsidR="003A1249" w:rsidRDefault="003A1249" w:rsidP="008C633A">
      <w:pPr>
        <w:pStyle w:val="Titre3"/>
        <w:jc w:val="left"/>
      </w:pPr>
    </w:p>
    <w:p w14:paraId="5B804E09" w14:textId="34E70818" w:rsidR="008C633A" w:rsidRDefault="009F6770" w:rsidP="008C633A">
      <w:pPr>
        <w:pStyle w:val="Titre3"/>
        <w:jc w:val="left"/>
      </w:pPr>
      <w:r>
        <w:t>Diagramme d’exigence</w:t>
      </w:r>
      <w:bookmarkEnd w:id="23"/>
      <w:r w:rsidR="001735EC">
        <w:t>s</w:t>
      </w:r>
    </w:p>
    <w:p w14:paraId="643E837D" w14:textId="192EC27C" w:rsidR="008C633A" w:rsidRDefault="008C633A" w:rsidP="008C633A">
      <w:pPr>
        <w:ind w:hanging="1797"/>
        <w:rPr>
          <w:noProof/>
        </w:rPr>
      </w:pPr>
    </w:p>
    <w:p w14:paraId="4D47328B" w14:textId="31E7CEAA" w:rsidR="008C633A" w:rsidRPr="008C633A" w:rsidRDefault="003A1249" w:rsidP="008C633A">
      <w:pPr>
        <w:ind w:hanging="1797"/>
      </w:pPr>
      <w:r>
        <w:rPr>
          <w:noProof/>
        </w:rPr>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F6ADA0F" w14:textId="77777777" w:rsidR="00A1205E" w:rsidRPr="00A1205E" w:rsidRDefault="00A1205E" w:rsidP="008C633A">
      <w:pPr>
        <w:jc w:val="left"/>
      </w:pPr>
      <w:r>
        <w:br w:type="page"/>
      </w:r>
    </w:p>
    <w:p w14:paraId="013C49F2" w14:textId="77777777" w:rsidR="009F6770" w:rsidRDefault="009F6770" w:rsidP="00C23982">
      <w:pPr>
        <w:pStyle w:val="Titre3"/>
        <w:jc w:val="left"/>
      </w:pPr>
      <w:bookmarkStart w:id="24" w:name="_Toc4140221"/>
      <w:r>
        <w:lastRenderedPageBreak/>
        <w:t>Diagramme</w:t>
      </w:r>
      <w:r w:rsidR="001735EC">
        <w:t>s</w:t>
      </w:r>
      <w:r>
        <w:t xml:space="preserve"> de</w:t>
      </w:r>
      <w:r w:rsidR="001735EC">
        <w:t>s</w:t>
      </w:r>
      <w:r>
        <w:t xml:space="preserve"> cas d’utilisation</w:t>
      </w:r>
      <w:bookmarkEnd w:id="24"/>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bookmarkStart w:id="25" w:name="_Toc4140222"/>
    </w:p>
    <w:p w14:paraId="52C0FF61" w14:textId="77777777" w:rsidR="00CE61B9" w:rsidRDefault="00CE61B9" w:rsidP="00CE61B9">
      <w:pPr>
        <w:pStyle w:val="Titre3"/>
        <w:jc w:val="left"/>
      </w:pPr>
    </w:p>
    <w:p w14:paraId="5112167C" w14:textId="77777777" w:rsidR="00F362BA" w:rsidRDefault="009F6770" w:rsidP="00CE61B9">
      <w:pPr>
        <w:pStyle w:val="Titre3"/>
        <w:jc w:val="left"/>
      </w:pPr>
      <w:r>
        <w:lastRenderedPageBreak/>
        <w:t>Diagramme</w:t>
      </w:r>
      <w:r w:rsidR="000918E2">
        <w:t>s</w:t>
      </w:r>
      <w:r>
        <w:t xml:space="preserve"> de séquences</w:t>
      </w:r>
      <w:bookmarkEnd w:id="25"/>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77777777" w:rsidR="00C7073B" w:rsidRDefault="000918E2" w:rsidP="00C23982">
      <w:pPr>
        <w:pStyle w:val="Titre3"/>
        <w:jc w:val="left"/>
      </w:pPr>
      <w:bookmarkStart w:id="26" w:name="_Toc4140223"/>
      <w:r>
        <w:lastRenderedPageBreak/>
        <w:t>Diagramme</w:t>
      </w:r>
      <w:r w:rsidR="001735EC">
        <w:t>s</w:t>
      </w:r>
      <w:r>
        <w:t xml:space="preserve"> de classe</w:t>
      </w:r>
      <w:bookmarkEnd w:id="26"/>
      <w:r w:rsidR="001735EC">
        <w:t>s</w:t>
      </w:r>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55E15A12" w:rsidR="006049E0" w:rsidRDefault="004F2F23" w:rsidP="00C23982">
      <w:pPr>
        <w:pStyle w:val="Titre3"/>
        <w:jc w:val="left"/>
      </w:pPr>
      <w:r>
        <w:rPr>
          <w:noProof/>
        </w:rPr>
        <w:lastRenderedPageBreak/>
        <w:drawing>
          <wp:anchor distT="0" distB="0" distL="114300" distR="114300" simplePos="0" relativeHeight="251666944" behindDoc="0" locked="0" layoutInCell="1" allowOverlap="1" wp14:anchorId="4BFD7EC6" wp14:editId="359C965D">
            <wp:simplePos x="0" y="0"/>
            <wp:positionH relativeFrom="page">
              <wp:align>right</wp:align>
            </wp:positionH>
            <wp:positionV relativeFrom="paragraph">
              <wp:posOffset>1397000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F9779D">
        <w:t>Diagramme de Gantt</w:t>
      </w:r>
    </w:p>
    <w:p w14:paraId="536B1B84" w14:textId="41495708" w:rsidR="00F9779D" w:rsidRDefault="00AF530E" w:rsidP="00F9779D">
      <w:r>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AF530E">
      <w:pPr>
        <w:ind w:firstLine="720"/>
        <w:jc w:val="left"/>
        <w:rPr>
          <w:rFonts w:asciiTheme="majorHAnsi" w:hAnsiTheme="majorHAnsi" w:cstheme="majorHAnsi"/>
        </w:rPr>
      </w:pPr>
      <w:r>
        <w:rPr>
          <w:rFonts w:asciiTheme="majorHAnsi" w:hAnsiTheme="majorHAnsi" w:cstheme="majorHAnsi"/>
        </w:rPr>
        <w:t>Voici deux diagrammes de Gantt distincts, l’un date du</w:t>
      </w:r>
      <w:r w:rsidR="00875FD5">
        <w:rPr>
          <w:rFonts w:asciiTheme="majorHAnsi" w:hAnsiTheme="majorHAnsi" w:cstheme="majorHAnsi"/>
        </w:rPr>
        <w:t xml:space="preserve"> mois de Mars et l’autre du mois de Mai. Ce diagramme nous sert à visualiser l’avancement général du projet dans sa continuité. En effet on peu</w:t>
      </w:r>
      <w:r w:rsidR="00B7336D">
        <w:rPr>
          <w:rFonts w:asciiTheme="majorHAnsi" w:hAnsiTheme="majorHAnsi" w:cstheme="majorHAnsi"/>
        </w:rPr>
        <w:t xml:space="preserve">t </w:t>
      </w:r>
      <w:r w:rsidR="00875FD5">
        <w:rPr>
          <w:rFonts w:asciiTheme="majorHAnsi" w:hAnsiTheme="majorHAnsi" w:cstheme="majorHAnsi"/>
        </w:rPr>
        <w:t>constater l’avancement</w:t>
      </w:r>
      <w:r w:rsidR="00B7336D">
        <w:rPr>
          <w:rFonts w:asciiTheme="majorHAnsi" w:hAnsiTheme="majorHAnsi" w:cstheme="majorHAnsi"/>
        </w:rPr>
        <w:t xml:space="preserve"> des tâches entre les </w:t>
      </w:r>
      <w:r w:rsidR="00AF530E">
        <w:rPr>
          <w:rFonts w:asciiTheme="majorHAnsi" w:hAnsiTheme="majorHAnsi" w:cstheme="majorHAnsi"/>
        </w:rPr>
        <w:t>deux dates. Les tâches sont nommées et datées dans un ordre chronologique.</w:t>
      </w:r>
    </w:p>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77777777" w:rsidR="00AF530E" w:rsidRDefault="00AF530E" w:rsidP="00C23982">
      <w:pPr>
        <w:pStyle w:val="Titre3"/>
        <w:jc w:val="left"/>
      </w:pPr>
      <w:bookmarkStart w:id="27" w:name="_Toc4140224"/>
    </w:p>
    <w:p w14:paraId="275408CE" w14:textId="203C5EA0" w:rsidR="000918E2" w:rsidRDefault="000918E2" w:rsidP="00C23982">
      <w:pPr>
        <w:pStyle w:val="Titre3"/>
        <w:jc w:val="left"/>
      </w:pPr>
      <w:r>
        <w:lastRenderedPageBreak/>
        <w:t>Diagramme de Base de données</w:t>
      </w:r>
      <w:bookmarkEnd w:id="27"/>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773E32" w:rsidRDefault="00773E32">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77777777" w:rsidR="006D0201" w:rsidRPr="006D0201" w:rsidRDefault="000918E2" w:rsidP="006D0201">
      <w:pPr>
        <w:pStyle w:val="Titre3"/>
        <w:jc w:val="left"/>
      </w:pPr>
      <w:bookmarkStart w:id="28" w:name="_Toc4140225"/>
      <w:r>
        <w:t>Diagramme de Déploiement</w:t>
      </w:r>
      <w:bookmarkEnd w:id="28"/>
    </w:p>
    <w:p w14:paraId="213B947A" w14:textId="77777777" w:rsidR="008A44FD" w:rsidRDefault="008A44FD" w:rsidP="008A44FD"/>
    <w:p w14:paraId="05BBC57F" w14:textId="77777777" w:rsidR="008A44FD" w:rsidRDefault="00773E32" w:rsidP="008A44FD">
      <w:pPr>
        <w:pStyle w:val="Titre3"/>
        <w:jc w:val="left"/>
      </w:pPr>
      <w:r>
        <w:rPr>
          <w:noProof/>
        </w:rPr>
        <w:drawing>
          <wp:inline distT="0" distB="0" distL="0" distR="0" wp14:anchorId="2362A682" wp14:editId="1A9A8000">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1CB0CF6B" w14:textId="77777777" w:rsidR="006D0201" w:rsidRDefault="006D0201" w:rsidP="008A44FD">
      <w:pPr>
        <w:pStyle w:val="Titre3"/>
        <w:jc w:val="left"/>
      </w:pPr>
    </w:p>
    <w:p w14:paraId="461205FA" w14:textId="77777777" w:rsidR="00784432" w:rsidRPr="00784432" w:rsidRDefault="00784432" w:rsidP="00C23982">
      <w:pPr>
        <w:jc w:val="left"/>
      </w:pPr>
    </w:p>
    <w:p w14:paraId="3C7C13F3" w14:textId="77777777" w:rsidR="00784432" w:rsidRPr="00784432" w:rsidRDefault="00784432" w:rsidP="00C23982">
      <w:pPr>
        <w:jc w:val="left"/>
      </w:pPr>
    </w:p>
    <w:p w14:paraId="7F1619BB" w14:textId="77777777" w:rsidR="00784432" w:rsidRPr="00784432" w:rsidRDefault="00784432" w:rsidP="00C23982">
      <w:pPr>
        <w:jc w:val="left"/>
      </w:pPr>
    </w:p>
    <w:sectPr w:rsidR="00784432" w:rsidRPr="00784432" w:rsidSect="0033166E">
      <w:footerReference w:type="defaul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994F9" w14:textId="77777777" w:rsidR="006A18D6" w:rsidRDefault="006A18D6">
      <w:r>
        <w:separator/>
      </w:r>
    </w:p>
  </w:endnote>
  <w:endnote w:type="continuationSeparator" w:id="0">
    <w:p w14:paraId="055A4E00" w14:textId="77777777" w:rsidR="006A18D6" w:rsidRDefault="006A1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14:paraId="1B4E7524" w14:textId="77777777">
          <w:trPr>
            <w:trHeight w:val="727"/>
          </w:trPr>
          <w:tc>
            <w:tcPr>
              <w:tcW w:w="4000" w:type="pct"/>
              <w:tcBorders>
                <w:right w:val="triple" w:sz="4" w:space="0" w:color="4472C4" w:themeColor="accent1"/>
              </w:tcBorders>
            </w:tcPr>
            <w:p w14:paraId="7FF078E2" w14:textId="77777777" w:rsidR="009467D7" w:rsidRPr="00F45075" w:rsidRDefault="009467D7" w:rsidP="009467D7">
              <w:pPr>
                <w:pStyle w:val="Pieddepage"/>
                <w:ind w:firstLine="1873"/>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Pr="00F45075">
                <w:rPr>
                  <w:noProof/>
                  <w:color w:val="44546A" w:themeColor="text2"/>
                </w:rPr>
                <w:t>Partie Commune</w:t>
              </w:r>
              <w:r w:rsidRPr="00F45075">
                <w:rPr>
                  <w:noProof/>
                  <w:color w:val="44546A" w:themeColor="text2"/>
                </w:rPr>
                <w:fldChar w:fldCharType="end"/>
              </w:r>
            </w:p>
            <w:p w14:paraId="0CB3DDE5" w14:textId="049F551E"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33166E" w:rsidRDefault="00BD6508">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3A968" w14:textId="77777777" w:rsidR="006A18D6" w:rsidRDefault="006A18D6">
      <w:r>
        <w:separator/>
      </w:r>
    </w:p>
  </w:footnote>
  <w:footnote w:type="continuationSeparator" w:id="0">
    <w:p w14:paraId="696DEBB4" w14:textId="77777777" w:rsidR="006A18D6" w:rsidRDefault="006A18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DEE6CDE4"/>
    <w:lvl w:ilvl="0" w:tplc="31749C96">
      <w:start w:val="4"/>
      <w:numFmt w:val="bullet"/>
      <w:lvlText w:val="-"/>
      <w:lvlJc w:val="left"/>
      <w:pPr>
        <w:ind w:left="720" w:hanging="360"/>
      </w:pPr>
      <w:rPr>
        <w:rFonts w:ascii="Garamond" w:eastAsia="Times New Roman" w:hAnsi="Garamond"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2D25"/>
    <w:rsid w:val="00377730"/>
    <w:rsid w:val="00381ED1"/>
    <w:rsid w:val="00395F97"/>
    <w:rsid w:val="003A1249"/>
    <w:rsid w:val="003C2019"/>
    <w:rsid w:val="003C7B99"/>
    <w:rsid w:val="003D31F1"/>
    <w:rsid w:val="003F0696"/>
    <w:rsid w:val="003F0A6B"/>
    <w:rsid w:val="003F2ED6"/>
    <w:rsid w:val="00420F85"/>
    <w:rsid w:val="004248C9"/>
    <w:rsid w:val="0042530B"/>
    <w:rsid w:val="004340C0"/>
    <w:rsid w:val="00493F28"/>
    <w:rsid w:val="00497CD1"/>
    <w:rsid w:val="004D0592"/>
    <w:rsid w:val="004E2F6E"/>
    <w:rsid w:val="004F2F23"/>
    <w:rsid w:val="00500592"/>
    <w:rsid w:val="00506DDF"/>
    <w:rsid w:val="005117B7"/>
    <w:rsid w:val="00514E61"/>
    <w:rsid w:val="00516B49"/>
    <w:rsid w:val="0054294F"/>
    <w:rsid w:val="00550AD9"/>
    <w:rsid w:val="005553BE"/>
    <w:rsid w:val="00557C6F"/>
    <w:rsid w:val="005901DF"/>
    <w:rsid w:val="0059731E"/>
    <w:rsid w:val="005A3451"/>
    <w:rsid w:val="005A68FC"/>
    <w:rsid w:val="005B3EB2"/>
    <w:rsid w:val="005D0CDE"/>
    <w:rsid w:val="005F0E16"/>
    <w:rsid w:val="006049E0"/>
    <w:rsid w:val="00611F08"/>
    <w:rsid w:val="00612493"/>
    <w:rsid w:val="006165F9"/>
    <w:rsid w:val="0064063A"/>
    <w:rsid w:val="006624E8"/>
    <w:rsid w:val="006671CB"/>
    <w:rsid w:val="00671324"/>
    <w:rsid w:val="00675066"/>
    <w:rsid w:val="006A18D6"/>
    <w:rsid w:val="006D0201"/>
    <w:rsid w:val="006E075A"/>
    <w:rsid w:val="006F77CA"/>
    <w:rsid w:val="007138C0"/>
    <w:rsid w:val="00715171"/>
    <w:rsid w:val="00730300"/>
    <w:rsid w:val="00732AF9"/>
    <w:rsid w:val="00741838"/>
    <w:rsid w:val="00752CE7"/>
    <w:rsid w:val="00770860"/>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75FD5"/>
    <w:rsid w:val="008869BA"/>
    <w:rsid w:val="00896C38"/>
    <w:rsid w:val="008A44FD"/>
    <w:rsid w:val="008C633A"/>
    <w:rsid w:val="008E706F"/>
    <w:rsid w:val="008F4916"/>
    <w:rsid w:val="00937E79"/>
    <w:rsid w:val="009467D7"/>
    <w:rsid w:val="009921C2"/>
    <w:rsid w:val="009B2BAE"/>
    <w:rsid w:val="009B427C"/>
    <w:rsid w:val="009D350C"/>
    <w:rsid w:val="009F6770"/>
    <w:rsid w:val="00A0139C"/>
    <w:rsid w:val="00A1205E"/>
    <w:rsid w:val="00A26F7B"/>
    <w:rsid w:val="00A64817"/>
    <w:rsid w:val="00A740AD"/>
    <w:rsid w:val="00A76FE4"/>
    <w:rsid w:val="00A7736D"/>
    <w:rsid w:val="00AA4B62"/>
    <w:rsid w:val="00AC4672"/>
    <w:rsid w:val="00AC5DD6"/>
    <w:rsid w:val="00AF530E"/>
    <w:rsid w:val="00B0233D"/>
    <w:rsid w:val="00B62440"/>
    <w:rsid w:val="00B6303B"/>
    <w:rsid w:val="00B66D53"/>
    <w:rsid w:val="00B7336D"/>
    <w:rsid w:val="00B73DB0"/>
    <w:rsid w:val="00B74F1D"/>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44098"/>
    <w:rsid w:val="00E505EC"/>
    <w:rsid w:val="00E55DDB"/>
    <w:rsid w:val="00E77B04"/>
    <w:rsid w:val="00EA0576"/>
    <w:rsid w:val="00EB2499"/>
    <w:rsid w:val="00EB4E9D"/>
    <w:rsid w:val="00EC0E47"/>
    <w:rsid w:val="00EC4BD1"/>
    <w:rsid w:val="00ED12DF"/>
    <w:rsid w:val="00EE34EB"/>
    <w:rsid w:val="00EF0AB1"/>
    <w:rsid w:val="00EF11A9"/>
    <w:rsid w:val="00EF3DDF"/>
    <w:rsid w:val="00EF7AE6"/>
    <w:rsid w:val="00F051F3"/>
    <w:rsid w:val="00F1549D"/>
    <w:rsid w:val="00F33942"/>
    <w:rsid w:val="00F362BA"/>
    <w:rsid w:val="00F45075"/>
    <w:rsid w:val="00F929A1"/>
    <w:rsid w:val="00F94574"/>
    <w:rsid w:val="00F95513"/>
    <w:rsid w:val="00F95D00"/>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minaud\Documents\GitHub\projet_sfl5_serre_automatique\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F0E93-70DF-400D-BAFA-2321B3B2F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1344</TotalTime>
  <Pages>18</Pages>
  <Words>2114</Words>
  <Characters>11630</Characters>
  <Application>Microsoft Office Word</Application>
  <DocSecurity>0</DocSecurity>
  <Lines>96</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MINAUD Lucas</cp:lastModifiedBy>
  <cp:revision>77</cp:revision>
  <cp:lastPrinted>2004-03-15T15:16:00Z</cp:lastPrinted>
  <dcterms:created xsi:type="dcterms:W3CDTF">2019-01-08T15:33:00Z</dcterms:created>
  <dcterms:modified xsi:type="dcterms:W3CDTF">2019-05-10T13:41:00Z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