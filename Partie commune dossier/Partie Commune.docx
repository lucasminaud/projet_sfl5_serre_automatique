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EF3DDF" w:rsidRPr="0024537E" w:rsidRDefault="00715171"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4D697CFB" w14:textId="77777777"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projet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2EC8066"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0024537E" w:rsidRPr="005B08FB">
              <w:rPr>
                <w:rStyle w:val="Lienhypertexte"/>
                <w:noProof/>
              </w:rPr>
              <w:t>Enoncé général du besoin</w:t>
            </w:r>
            <w:r w:rsidR="0024537E">
              <w:rPr>
                <w:noProof/>
                <w:webHidden/>
              </w:rPr>
              <w:tab/>
            </w:r>
            <w:r w:rsidR="0024537E">
              <w:rPr>
                <w:noProof/>
                <w:webHidden/>
              </w:rPr>
              <w:fldChar w:fldCharType="begin"/>
            </w:r>
            <w:r w:rsidR="0024537E">
              <w:rPr>
                <w:noProof/>
                <w:webHidden/>
              </w:rPr>
              <w:instrText xml:space="preserve"> PAGEREF _Toc4140204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2606B361"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0024537E" w:rsidRPr="005B08FB">
              <w:rPr>
                <w:rStyle w:val="Lienhypertexte"/>
                <w:noProof/>
              </w:rPr>
              <w:t>Aspect contractuel du projet</w:t>
            </w:r>
            <w:r w:rsidR="0024537E">
              <w:rPr>
                <w:noProof/>
                <w:webHidden/>
              </w:rPr>
              <w:tab/>
            </w:r>
            <w:r w:rsidR="0024537E">
              <w:rPr>
                <w:noProof/>
                <w:webHidden/>
              </w:rPr>
              <w:fldChar w:fldCharType="begin"/>
            </w:r>
            <w:r w:rsidR="0024537E">
              <w:rPr>
                <w:noProof/>
                <w:webHidden/>
              </w:rPr>
              <w:instrText xml:space="preserve"> PAGEREF _Toc4140205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A1C6069" w14:textId="77777777" w:rsidR="0024537E" w:rsidRDefault="00C760D4">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0024537E" w:rsidRPr="005B08FB">
              <w:rPr>
                <w:rStyle w:val="Lienhypertexte"/>
                <w:noProof/>
              </w:rPr>
              <w:t>Expression du besoin</w:t>
            </w:r>
            <w:r w:rsidR="0024537E">
              <w:rPr>
                <w:noProof/>
                <w:webHidden/>
              </w:rPr>
              <w:tab/>
            </w:r>
            <w:r w:rsidR="0024537E">
              <w:rPr>
                <w:noProof/>
                <w:webHidden/>
              </w:rPr>
              <w:fldChar w:fldCharType="begin"/>
            </w:r>
            <w:r w:rsidR="0024537E">
              <w:rPr>
                <w:noProof/>
                <w:webHidden/>
              </w:rPr>
              <w:instrText xml:space="preserve"> PAGEREF _Toc4140206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5DAB839E" w14:textId="77777777" w:rsidR="0024537E" w:rsidRDefault="00C760D4">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0024537E" w:rsidRPr="005B08FB">
              <w:rPr>
                <w:rStyle w:val="Lienhypertexte"/>
                <w:noProof/>
              </w:rPr>
              <w:t>Identification des équipements</w:t>
            </w:r>
            <w:r w:rsidR="0024537E">
              <w:rPr>
                <w:noProof/>
                <w:webHidden/>
              </w:rPr>
              <w:tab/>
            </w:r>
            <w:r w:rsidR="0024537E">
              <w:rPr>
                <w:noProof/>
                <w:webHidden/>
              </w:rPr>
              <w:fldChar w:fldCharType="begin"/>
            </w:r>
            <w:r w:rsidR="0024537E">
              <w:rPr>
                <w:noProof/>
                <w:webHidden/>
              </w:rPr>
              <w:instrText xml:space="preserve"> PAGEREF _Toc4140207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17E53EAF"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0024537E" w:rsidRPr="005B08FB">
              <w:rPr>
                <w:rStyle w:val="Lienhypertexte"/>
                <w:noProof/>
              </w:rPr>
              <w:t>Synoptique du système</w:t>
            </w:r>
            <w:r w:rsidR="0024537E">
              <w:rPr>
                <w:noProof/>
                <w:webHidden/>
              </w:rPr>
              <w:tab/>
            </w:r>
            <w:r w:rsidR="0024537E">
              <w:rPr>
                <w:noProof/>
                <w:webHidden/>
              </w:rPr>
              <w:fldChar w:fldCharType="begin"/>
            </w:r>
            <w:r w:rsidR="0024537E">
              <w:rPr>
                <w:noProof/>
                <w:webHidden/>
              </w:rPr>
              <w:instrText xml:space="preserve"> PAGEREF _Toc4140208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50A283D5"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0024537E" w:rsidRPr="005B08FB">
              <w:rPr>
                <w:rStyle w:val="Lienhypertexte"/>
                <w:noProof/>
              </w:rPr>
              <w:t>Description des équipements</w:t>
            </w:r>
            <w:r w:rsidR="0024537E">
              <w:rPr>
                <w:noProof/>
                <w:webHidden/>
              </w:rPr>
              <w:tab/>
            </w:r>
            <w:r w:rsidR="0024537E">
              <w:rPr>
                <w:noProof/>
                <w:webHidden/>
              </w:rPr>
              <w:fldChar w:fldCharType="begin"/>
            </w:r>
            <w:r w:rsidR="0024537E">
              <w:rPr>
                <w:noProof/>
                <w:webHidden/>
              </w:rPr>
              <w:instrText xml:space="preserve"> PAGEREF _Toc4140209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05A86E6E" w14:textId="77777777" w:rsidR="0024537E" w:rsidRDefault="00C760D4">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0024537E" w:rsidRPr="005B08FB">
              <w:rPr>
                <w:rStyle w:val="Lienhypertexte"/>
                <w:noProof/>
              </w:rPr>
              <w:t>Identification du besoin</w:t>
            </w:r>
            <w:r w:rsidR="0024537E">
              <w:rPr>
                <w:noProof/>
                <w:webHidden/>
              </w:rPr>
              <w:tab/>
            </w:r>
            <w:r w:rsidR="0024537E">
              <w:rPr>
                <w:noProof/>
                <w:webHidden/>
              </w:rPr>
              <w:fldChar w:fldCharType="begin"/>
            </w:r>
            <w:r w:rsidR="0024537E">
              <w:rPr>
                <w:noProof/>
                <w:webHidden/>
              </w:rPr>
              <w:instrText xml:space="preserve"> PAGEREF _Toc4140210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9A12297"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0024537E" w:rsidRPr="005B08FB">
              <w:rPr>
                <w:rStyle w:val="Lienhypertexte"/>
                <w:noProof/>
              </w:rPr>
              <w:t>Besoins fonctionnels</w:t>
            </w:r>
            <w:r w:rsidR="0024537E">
              <w:rPr>
                <w:noProof/>
                <w:webHidden/>
              </w:rPr>
              <w:tab/>
            </w:r>
            <w:r w:rsidR="0024537E">
              <w:rPr>
                <w:noProof/>
                <w:webHidden/>
              </w:rPr>
              <w:fldChar w:fldCharType="begin"/>
            </w:r>
            <w:r w:rsidR="0024537E">
              <w:rPr>
                <w:noProof/>
                <w:webHidden/>
              </w:rPr>
              <w:instrText xml:space="preserve"> PAGEREF _Toc4140211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5B8D047"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0024537E" w:rsidRPr="005B08FB">
              <w:rPr>
                <w:rStyle w:val="Lienhypertexte"/>
                <w:noProof/>
              </w:rPr>
              <w:t>Besoins non-fonctionnels</w:t>
            </w:r>
            <w:r w:rsidR="0024537E">
              <w:rPr>
                <w:noProof/>
                <w:webHidden/>
              </w:rPr>
              <w:tab/>
            </w:r>
            <w:r w:rsidR="0024537E">
              <w:rPr>
                <w:noProof/>
                <w:webHidden/>
              </w:rPr>
              <w:fldChar w:fldCharType="begin"/>
            </w:r>
            <w:r w:rsidR="0024537E">
              <w:rPr>
                <w:noProof/>
                <w:webHidden/>
              </w:rPr>
              <w:instrText xml:space="preserve"> PAGEREF _Toc4140212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3E1AE9F7" w14:textId="77777777" w:rsidR="0024537E" w:rsidRDefault="00C760D4">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0024537E" w:rsidRPr="005B08FB">
              <w:rPr>
                <w:rStyle w:val="Lienhypertexte"/>
                <w:noProof/>
              </w:rPr>
              <w:t>Ressources mise à dispositions</w:t>
            </w:r>
            <w:r w:rsidR="0024537E">
              <w:rPr>
                <w:noProof/>
                <w:webHidden/>
              </w:rPr>
              <w:tab/>
            </w:r>
            <w:r w:rsidR="0024537E">
              <w:rPr>
                <w:noProof/>
                <w:webHidden/>
              </w:rPr>
              <w:fldChar w:fldCharType="begin"/>
            </w:r>
            <w:r w:rsidR="0024537E">
              <w:rPr>
                <w:noProof/>
                <w:webHidden/>
              </w:rPr>
              <w:instrText xml:space="preserve"> PAGEREF _Toc4140213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298E8F16"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0024537E" w:rsidRPr="005B08FB">
              <w:rPr>
                <w:rStyle w:val="Lienhypertexte"/>
                <w:noProof/>
              </w:rPr>
              <w:t>Ressources matérielles</w:t>
            </w:r>
            <w:r w:rsidR="0024537E">
              <w:rPr>
                <w:noProof/>
                <w:webHidden/>
              </w:rPr>
              <w:tab/>
            </w:r>
            <w:r w:rsidR="0024537E">
              <w:rPr>
                <w:noProof/>
                <w:webHidden/>
              </w:rPr>
              <w:fldChar w:fldCharType="begin"/>
            </w:r>
            <w:r w:rsidR="0024537E">
              <w:rPr>
                <w:noProof/>
                <w:webHidden/>
              </w:rPr>
              <w:instrText xml:space="preserve"> PAGEREF _Toc4140214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5D13F71D"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0024537E" w:rsidRPr="005B08FB">
              <w:rPr>
                <w:rStyle w:val="Lienhypertexte"/>
                <w:noProof/>
              </w:rPr>
              <w:t>Ressources logicielles</w:t>
            </w:r>
            <w:r w:rsidR="0024537E">
              <w:rPr>
                <w:noProof/>
                <w:webHidden/>
              </w:rPr>
              <w:tab/>
            </w:r>
            <w:r w:rsidR="0024537E">
              <w:rPr>
                <w:noProof/>
                <w:webHidden/>
              </w:rPr>
              <w:fldChar w:fldCharType="begin"/>
            </w:r>
            <w:r w:rsidR="0024537E">
              <w:rPr>
                <w:noProof/>
                <w:webHidden/>
              </w:rPr>
              <w:instrText xml:space="preserve"> PAGEREF _Toc4140215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61FBEF3F"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0024537E" w:rsidRPr="005B08FB">
              <w:rPr>
                <w:rStyle w:val="Lienhypertexte"/>
                <w:noProof/>
              </w:rPr>
              <w:t>Documentations</w:t>
            </w:r>
            <w:r w:rsidR="0024537E">
              <w:rPr>
                <w:noProof/>
                <w:webHidden/>
              </w:rPr>
              <w:tab/>
            </w:r>
            <w:r w:rsidR="0024537E">
              <w:rPr>
                <w:noProof/>
                <w:webHidden/>
              </w:rPr>
              <w:fldChar w:fldCharType="begin"/>
            </w:r>
            <w:r w:rsidR="0024537E">
              <w:rPr>
                <w:noProof/>
                <w:webHidden/>
              </w:rPr>
              <w:instrText xml:space="preserve"> PAGEREF _Toc4140216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19162A51" w14:textId="77777777" w:rsidR="0024537E" w:rsidRDefault="00C760D4">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0024537E" w:rsidRPr="005B08FB">
              <w:rPr>
                <w:rStyle w:val="Lienhypertexte"/>
                <w:noProof/>
              </w:rPr>
              <w:t>Analyse</w:t>
            </w:r>
            <w:r w:rsidR="0024537E">
              <w:rPr>
                <w:noProof/>
                <w:webHidden/>
              </w:rPr>
              <w:tab/>
            </w:r>
            <w:r w:rsidR="0024537E">
              <w:rPr>
                <w:noProof/>
                <w:webHidden/>
              </w:rPr>
              <w:fldChar w:fldCharType="begin"/>
            </w:r>
            <w:r w:rsidR="0024537E">
              <w:rPr>
                <w:noProof/>
                <w:webHidden/>
              </w:rPr>
              <w:instrText xml:space="preserve"> PAGEREF _Toc4140217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2622485"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0024537E" w:rsidRPr="005B08FB">
              <w:rPr>
                <w:rStyle w:val="Lienhypertexte"/>
                <w:noProof/>
              </w:rPr>
              <w:t>Tâches à réaliser</w:t>
            </w:r>
            <w:r w:rsidR="0024537E">
              <w:rPr>
                <w:noProof/>
                <w:webHidden/>
              </w:rPr>
              <w:tab/>
            </w:r>
            <w:r w:rsidR="0024537E">
              <w:rPr>
                <w:noProof/>
                <w:webHidden/>
              </w:rPr>
              <w:fldChar w:fldCharType="begin"/>
            </w:r>
            <w:r w:rsidR="0024537E">
              <w:rPr>
                <w:noProof/>
                <w:webHidden/>
              </w:rPr>
              <w:instrText xml:space="preserve"> PAGEREF _Toc4140218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A1FB38C"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0024537E" w:rsidRPr="005B08FB">
              <w:rPr>
                <w:rStyle w:val="Lienhypertexte"/>
                <w:noProof/>
              </w:rPr>
              <w:t>Identification des acteurs</w:t>
            </w:r>
            <w:r w:rsidR="0024537E">
              <w:rPr>
                <w:noProof/>
                <w:webHidden/>
              </w:rPr>
              <w:tab/>
            </w:r>
            <w:r w:rsidR="0024537E">
              <w:rPr>
                <w:noProof/>
                <w:webHidden/>
              </w:rPr>
              <w:fldChar w:fldCharType="begin"/>
            </w:r>
            <w:r w:rsidR="0024537E">
              <w:rPr>
                <w:noProof/>
                <w:webHidden/>
              </w:rPr>
              <w:instrText xml:space="preserve"> PAGEREF _Toc4140219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7D37C24C"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_Toc4140220 \h </w:instrText>
            </w:r>
            <w:r w:rsidR="0024537E">
              <w:rPr>
                <w:noProof/>
                <w:webHidden/>
              </w:rPr>
            </w:r>
            <w:r w:rsidR="0024537E">
              <w:rPr>
                <w:noProof/>
                <w:webHidden/>
              </w:rPr>
              <w:fldChar w:fldCharType="separate"/>
            </w:r>
            <w:r w:rsidR="0024537E">
              <w:rPr>
                <w:noProof/>
                <w:webHidden/>
              </w:rPr>
              <w:t>8</w:t>
            </w:r>
            <w:r w:rsidR="0024537E">
              <w:rPr>
                <w:noProof/>
                <w:webHidden/>
              </w:rPr>
              <w:fldChar w:fldCharType="end"/>
            </w:r>
          </w:hyperlink>
        </w:p>
        <w:p w14:paraId="5F25D688"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0024537E" w:rsidRPr="005B08FB">
              <w:rPr>
                <w:rStyle w:val="Lienhypertexte"/>
                <w:noProof/>
              </w:rPr>
              <w:t>Diagramme de cas d’utilisation</w:t>
            </w:r>
            <w:r w:rsidR="0024537E">
              <w:rPr>
                <w:noProof/>
                <w:webHidden/>
              </w:rPr>
              <w:tab/>
            </w:r>
            <w:r w:rsidR="0024537E">
              <w:rPr>
                <w:noProof/>
                <w:webHidden/>
              </w:rPr>
              <w:fldChar w:fldCharType="begin"/>
            </w:r>
            <w:r w:rsidR="0024537E">
              <w:rPr>
                <w:noProof/>
                <w:webHidden/>
              </w:rPr>
              <w:instrText xml:space="preserve"> PAGEREF _Toc4140221 \h </w:instrText>
            </w:r>
            <w:r w:rsidR="0024537E">
              <w:rPr>
                <w:noProof/>
                <w:webHidden/>
              </w:rPr>
            </w:r>
            <w:r w:rsidR="0024537E">
              <w:rPr>
                <w:noProof/>
                <w:webHidden/>
              </w:rPr>
              <w:fldChar w:fldCharType="separate"/>
            </w:r>
            <w:r w:rsidR="0024537E">
              <w:rPr>
                <w:noProof/>
                <w:webHidden/>
              </w:rPr>
              <w:t>9</w:t>
            </w:r>
            <w:r w:rsidR="0024537E">
              <w:rPr>
                <w:noProof/>
                <w:webHidden/>
              </w:rPr>
              <w:fldChar w:fldCharType="end"/>
            </w:r>
          </w:hyperlink>
        </w:p>
        <w:p w14:paraId="49A416EB"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0024537E" w:rsidRPr="005B08FB">
              <w:rPr>
                <w:rStyle w:val="Lienhypertexte"/>
                <w:noProof/>
              </w:rPr>
              <w:t>Diagrammes de séquences</w:t>
            </w:r>
            <w:r w:rsidR="0024537E">
              <w:rPr>
                <w:noProof/>
                <w:webHidden/>
              </w:rPr>
              <w:tab/>
            </w:r>
            <w:r w:rsidR="0024537E">
              <w:rPr>
                <w:noProof/>
                <w:webHidden/>
              </w:rPr>
              <w:fldChar w:fldCharType="begin"/>
            </w:r>
            <w:r w:rsidR="0024537E">
              <w:rPr>
                <w:noProof/>
                <w:webHidden/>
              </w:rPr>
              <w:instrText xml:space="preserve"> PAGEREF _Toc4140222 \h </w:instrText>
            </w:r>
            <w:r w:rsidR="0024537E">
              <w:rPr>
                <w:noProof/>
                <w:webHidden/>
              </w:rPr>
            </w:r>
            <w:r w:rsidR="0024537E">
              <w:rPr>
                <w:noProof/>
                <w:webHidden/>
              </w:rPr>
              <w:fldChar w:fldCharType="separate"/>
            </w:r>
            <w:r w:rsidR="0024537E">
              <w:rPr>
                <w:noProof/>
                <w:webHidden/>
              </w:rPr>
              <w:t>10</w:t>
            </w:r>
            <w:r w:rsidR="0024537E">
              <w:rPr>
                <w:noProof/>
                <w:webHidden/>
              </w:rPr>
              <w:fldChar w:fldCharType="end"/>
            </w:r>
          </w:hyperlink>
        </w:p>
        <w:p w14:paraId="37100459"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0024537E" w:rsidRPr="005B08FB">
              <w:rPr>
                <w:rStyle w:val="Lienhypertexte"/>
                <w:noProof/>
              </w:rPr>
              <w:t>Diagramme de classe</w:t>
            </w:r>
            <w:r w:rsidR="0024537E">
              <w:rPr>
                <w:noProof/>
                <w:webHidden/>
              </w:rPr>
              <w:tab/>
            </w:r>
            <w:r w:rsidR="0024537E">
              <w:rPr>
                <w:noProof/>
                <w:webHidden/>
              </w:rPr>
              <w:fldChar w:fldCharType="begin"/>
            </w:r>
            <w:r w:rsidR="0024537E">
              <w:rPr>
                <w:noProof/>
                <w:webHidden/>
              </w:rPr>
              <w:instrText xml:space="preserve"> PAGEREF _Toc4140223 \h </w:instrText>
            </w:r>
            <w:r w:rsidR="0024537E">
              <w:rPr>
                <w:noProof/>
                <w:webHidden/>
              </w:rPr>
            </w:r>
            <w:r w:rsidR="0024537E">
              <w:rPr>
                <w:noProof/>
                <w:webHidden/>
              </w:rPr>
              <w:fldChar w:fldCharType="separate"/>
            </w:r>
            <w:r w:rsidR="0024537E">
              <w:rPr>
                <w:noProof/>
                <w:webHidden/>
              </w:rPr>
              <w:t>12</w:t>
            </w:r>
            <w:r w:rsidR="0024537E">
              <w:rPr>
                <w:noProof/>
                <w:webHidden/>
              </w:rPr>
              <w:fldChar w:fldCharType="end"/>
            </w:r>
          </w:hyperlink>
        </w:p>
        <w:p w14:paraId="7C838F0A"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0024537E" w:rsidRPr="005B08FB">
              <w:rPr>
                <w:rStyle w:val="Lienhypertexte"/>
                <w:noProof/>
              </w:rPr>
              <w:t>Diagramme de Base de données</w:t>
            </w:r>
            <w:r w:rsidR="0024537E">
              <w:rPr>
                <w:noProof/>
                <w:webHidden/>
              </w:rPr>
              <w:tab/>
            </w:r>
            <w:r w:rsidR="0024537E">
              <w:rPr>
                <w:noProof/>
                <w:webHidden/>
              </w:rPr>
              <w:fldChar w:fldCharType="begin"/>
            </w:r>
            <w:r w:rsidR="0024537E">
              <w:rPr>
                <w:noProof/>
                <w:webHidden/>
              </w:rPr>
              <w:instrText xml:space="preserve"> PAGEREF _Toc4140224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E136220"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0024537E" w:rsidRPr="005B08FB">
              <w:rPr>
                <w:rStyle w:val="Lienhypertexte"/>
                <w:noProof/>
              </w:rPr>
              <w:t>Diagramme de Déploiement</w:t>
            </w:r>
            <w:r w:rsidR="0024537E">
              <w:rPr>
                <w:noProof/>
                <w:webHidden/>
              </w:rPr>
              <w:tab/>
            </w:r>
            <w:r w:rsidR="0024537E">
              <w:rPr>
                <w:noProof/>
                <w:webHidden/>
              </w:rPr>
              <w:fldChar w:fldCharType="begin"/>
            </w:r>
            <w:r w:rsidR="0024537E">
              <w:rPr>
                <w:noProof/>
                <w:webHidden/>
              </w:rPr>
              <w:instrText xml:space="preserve"> PAGEREF _Toc4140225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28A84A41"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0024537E" w:rsidRPr="005B08FB">
              <w:rPr>
                <w:rStyle w:val="Lienhypertexte"/>
                <w:noProof/>
              </w:rPr>
              <w:t>Diagramme de Gantt</w:t>
            </w:r>
            <w:r w:rsidR="0024537E">
              <w:rPr>
                <w:noProof/>
                <w:webHidden/>
              </w:rPr>
              <w:tab/>
            </w:r>
            <w:r w:rsidR="0024537E">
              <w:rPr>
                <w:noProof/>
                <w:webHidden/>
              </w:rPr>
              <w:fldChar w:fldCharType="begin"/>
            </w:r>
            <w:r w:rsidR="0024537E">
              <w:rPr>
                <w:noProof/>
                <w:webHidden/>
              </w:rPr>
              <w:instrText xml:space="preserve"> PAGEREF _Toc4140226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B357747" w14:textId="77777777" w:rsidR="0024537E" w:rsidRDefault="00C760D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_Toc4140227 \h </w:instrText>
            </w:r>
            <w:r w:rsidR="0024537E">
              <w:rPr>
                <w:noProof/>
                <w:webHidden/>
              </w:rPr>
            </w:r>
            <w:r w:rsidR="0024537E">
              <w:rPr>
                <w:noProof/>
                <w:webHidden/>
              </w:rPr>
              <w:fldChar w:fldCharType="separate"/>
            </w:r>
            <w:r w:rsidR="0024537E">
              <w:rPr>
                <w:noProof/>
                <w:webHidden/>
              </w:rPr>
              <w:t>14</w:t>
            </w:r>
            <w:r w:rsidR="0024537E">
              <w:rPr>
                <w:noProof/>
                <w:webHidden/>
              </w:rPr>
              <w:fldChar w:fldCharType="end"/>
            </w:r>
          </w:hyperlink>
        </w:p>
        <w:p w14:paraId="2D2DCC90" w14:textId="77777777"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2321BCB4" w14:textId="77777777" w:rsidR="00784432" w:rsidRDefault="00784432" w:rsidP="00C23982">
      <w:pPr>
        <w:pStyle w:val="Titre2"/>
        <w:jc w:val="left"/>
      </w:pPr>
      <w:bookmarkStart w:id="6" w:name="_Toc4140203"/>
      <w:r>
        <w:lastRenderedPageBreak/>
        <w:t>Présentation du projet</w:t>
      </w:r>
      <w:bookmarkEnd w:id="6"/>
    </w:p>
    <w:p w14:paraId="6051011B" w14:textId="77777777" w:rsidR="00240348" w:rsidRPr="00240348" w:rsidRDefault="00240348" w:rsidP="00240348"/>
    <w:p w14:paraId="1EA46019" w14:textId="77777777" w:rsidR="00C23982" w:rsidRDefault="00784432" w:rsidP="00C23982">
      <w:pPr>
        <w:pStyle w:val="Titre3"/>
        <w:ind w:firstLine="720"/>
        <w:jc w:val="both"/>
      </w:pPr>
      <w:bookmarkStart w:id="7" w:name="_Toc4140204"/>
      <w:r>
        <w:t>Enoncé général du besoin</w:t>
      </w:r>
      <w:bookmarkEnd w:id="7"/>
    </w:p>
    <w:p w14:paraId="23075927" w14:textId="77777777" w:rsidR="00C23982" w:rsidRDefault="00C23982" w:rsidP="00C23982">
      <w:pPr>
        <w:jc w:val="both"/>
      </w:pPr>
      <w:r>
        <w:t xml:space="preserve"> </w:t>
      </w:r>
    </w:p>
    <w:p w14:paraId="6BF3FE3D" w14:textId="77777777"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015F1E">
      <w:pPr>
        <w:ind w:firstLine="720"/>
        <w:jc w:val="both"/>
      </w:pPr>
    </w:p>
    <w:p w14:paraId="1FEA2250" w14:textId="77777777"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6F77CA">
      <w:pPr>
        <w:ind w:firstLine="720"/>
        <w:jc w:val="both"/>
      </w:pPr>
      <w:r>
        <w:t>-</w:t>
      </w:r>
      <w:r w:rsidR="005553BE">
        <w:t xml:space="preserve"> les serre</w:t>
      </w:r>
      <w:r w:rsidR="006F77CA">
        <w:t>s</w:t>
      </w:r>
      <w:r w:rsidR="005553BE">
        <w:t xml:space="preserve"> froides</w:t>
      </w:r>
      <w:r>
        <w:t xml:space="preserve"> </w:t>
      </w:r>
    </w:p>
    <w:p w14:paraId="6963D10C" w14:textId="77777777" w:rsidR="00015F1E" w:rsidRDefault="0024537E" w:rsidP="006F77CA">
      <w:pPr>
        <w:ind w:firstLine="720"/>
        <w:jc w:val="both"/>
      </w:pPr>
      <w:r>
        <w:t xml:space="preserve">- </w:t>
      </w:r>
      <w:r w:rsidR="005553BE">
        <w:t>les serre</w:t>
      </w:r>
      <w:r w:rsidR="006F77CA">
        <w:t>s</w:t>
      </w:r>
      <w:r w:rsidR="005553BE">
        <w:t xml:space="preserve"> chaudes</w:t>
      </w:r>
    </w:p>
    <w:p w14:paraId="3557A615" w14:textId="77777777" w:rsidR="006F77CA" w:rsidRPr="00C23982" w:rsidRDefault="006F77CA" w:rsidP="006F77CA">
      <w:pPr>
        <w:ind w:firstLine="720"/>
        <w:jc w:val="both"/>
      </w:pPr>
    </w:p>
    <w:p w14:paraId="7E8B3C9B" w14:textId="77777777" w:rsidR="006F77CA" w:rsidRDefault="00775DF3" w:rsidP="006F77CA">
      <w:pPr>
        <w:pStyle w:val="Titre3"/>
        <w:ind w:firstLine="720"/>
        <w:jc w:val="left"/>
      </w:pPr>
      <w:bookmarkStart w:id="8" w:name="_Toc4140205"/>
      <w:r>
        <w:t>Aspect contractuel du projet</w:t>
      </w:r>
      <w:bookmarkEnd w:id="8"/>
    </w:p>
    <w:p w14:paraId="3EA1035D" w14:textId="77777777"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pPr>
              <w:jc w:val="both"/>
            </w:pPr>
            <w:r>
              <w:t>Commanditaire</w:t>
            </w:r>
          </w:p>
        </w:tc>
        <w:tc>
          <w:tcPr>
            <w:tcW w:w="5775" w:type="dxa"/>
          </w:tcPr>
          <w:p w14:paraId="3743E131" w14:textId="77777777" w:rsidR="00775DF3" w:rsidRDefault="00611F08" w:rsidP="00775DF3">
            <w:pPr>
              <w:jc w:val="both"/>
            </w:pPr>
            <w:r>
              <w:t>Groupe Olivier</w:t>
            </w:r>
          </w:p>
        </w:tc>
      </w:tr>
      <w:tr w:rsidR="00775DF3" w14:paraId="7BE4D774" w14:textId="77777777" w:rsidTr="00A1205E">
        <w:trPr>
          <w:trHeight w:val="241"/>
        </w:trPr>
        <w:tc>
          <w:tcPr>
            <w:tcW w:w="3033" w:type="dxa"/>
          </w:tcPr>
          <w:p w14:paraId="52324F5A" w14:textId="77777777" w:rsidR="00775DF3" w:rsidRDefault="00611F08" w:rsidP="00775DF3">
            <w:pPr>
              <w:jc w:val="both"/>
            </w:pPr>
            <w:r>
              <w:t>Acteurs</w:t>
            </w:r>
          </w:p>
        </w:tc>
        <w:tc>
          <w:tcPr>
            <w:tcW w:w="5775" w:type="dxa"/>
          </w:tcPr>
          <w:p w14:paraId="6F1B0D94" w14:textId="77777777" w:rsidR="00775DF3" w:rsidRDefault="00611F08" w:rsidP="00775DF3">
            <w:pPr>
              <w:jc w:val="both"/>
            </w:pPr>
            <w:r>
              <w:t>Jardinier</w:t>
            </w:r>
          </w:p>
        </w:tc>
      </w:tr>
      <w:tr w:rsidR="00775DF3" w14:paraId="69CD8457" w14:textId="77777777" w:rsidTr="00A1205E">
        <w:trPr>
          <w:trHeight w:val="261"/>
        </w:trPr>
        <w:tc>
          <w:tcPr>
            <w:tcW w:w="3033" w:type="dxa"/>
          </w:tcPr>
          <w:p w14:paraId="152A848A" w14:textId="77777777" w:rsidR="00775DF3" w:rsidRDefault="00611F08" w:rsidP="00775DF3">
            <w:pPr>
              <w:jc w:val="both"/>
            </w:pPr>
            <w:r>
              <w:t>Temps de réalisation</w:t>
            </w:r>
          </w:p>
        </w:tc>
        <w:tc>
          <w:tcPr>
            <w:tcW w:w="5775" w:type="dxa"/>
          </w:tcPr>
          <w:p w14:paraId="1B2B5E4E" w14:textId="77777777" w:rsidR="00775DF3" w:rsidRDefault="00611F08" w:rsidP="00775DF3">
            <w:pPr>
              <w:jc w:val="both"/>
            </w:pPr>
            <w:r>
              <w:t>Du 8 janvier au 30 mai</w:t>
            </w:r>
          </w:p>
        </w:tc>
      </w:tr>
      <w:tr w:rsidR="00775DF3" w14:paraId="60888DDC" w14:textId="77777777" w:rsidTr="00A1205E">
        <w:trPr>
          <w:trHeight w:val="306"/>
        </w:trPr>
        <w:tc>
          <w:tcPr>
            <w:tcW w:w="3033" w:type="dxa"/>
          </w:tcPr>
          <w:p w14:paraId="0C5AEBAE" w14:textId="77777777" w:rsidR="00775DF3" w:rsidRDefault="00611F08" w:rsidP="00775DF3">
            <w:pPr>
              <w:jc w:val="both"/>
            </w:pPr>
            <w:r>
              <w:t>Equipe de développement</w:t>
            </w:r>
          </w:p>
        </w:tc>
        <w:tc>
          <w:tcPr>
            <w:tcW w:w="5775" w:type="dxa"/>
          </w:tcPr>
          <w:p w14:paraId="17101F2C" w14:textId="77777777" w:rsidR="00775DF3" w:rsidRDefault="00611F08" w:rsidP="00775DF3">
            <w:pPr>
              <w:jc w:val="both"/>
            </w:pPr>
            <w:r>
              <w:t>4 étudiants</w:t>
            </w:r>
          </w:p>
        </w:tc>
      </w:tr>
      <w:tr w:rsidR="00775DF3" w14:paraId="4103B25C" w14:textId="77777777" w:rsidTr="00A1205E">
        <w:trPr>
          <w:trHeight w:val="285"/>
        </w:trPr>
        <w:tc>
          <w:tcPr>
            <w:tcW w:w="3033" w:type="dxa"/>
          </w:tcPr>
          <w:p w14:paraId="71B71792" w14:textId="77777777" w:rsidR="00775DF3" w:rsidRDefault="00611F08" w:rsidP="00775DF3">
            <w:pPr>
              <w:jc w:val="both"/>
            </w:pPr>
            <w:r>
              <w:t>Professeur référent</w:t>
            </w:r>
          </w:p>
        </w:tc>
        <w:tc>
          <w:tcPr>
            <w:tcW w:w="5775" w:type="dxa"/>
          </w:tcPr>
          <w:p w14:paraId="18103666" w14:textId="77777777" w:rsidR="00775DF3" w:rsidRDefault="00611F08" w:rsidP="00775DF3">
            <w:pPr>
              <w:jc w:val="both"/>
            </w:pPr>
            <w:r>
              <w:t>M</w:t>
            </w:r>
            <w:r w:rsidR="00A7736D">
              <w:t>.</w:t>
            </w:r>
            <w:r>
              <w:t xml:space="preserve"> Sébastien Angibaud</w:t>
            </w:r>
          </w:p>
        </w:tc>
      </w:tr>
    </w:tbl>
    <w:p w14:paraId="45DE3BF4" w14:textId="77777777" w:rsidR="00775DF3" w:rsidRPr="00775DF3" w:rsidRDefault="00775DF3" w:rsidP="00775DF3">
      <w:pPr>
        <w:jc w:val="both"/>
      </w:pPr>
    </w:p>
    <w:p w14:paraId="79AED2E2" w14:textId="77777777" w:rsidR="00506DDF" w:rsidRDefault="00784432" w:rsidP="00EC0E47">
      <w:pPr>
        <w:pStyle w:val="Titre2"/>
        <w:ind w:firstLine="720"/>
        <w:jc w:val="left"/>
      </w:pPr>
      <w:bookmarkStart w:id="9" w:name="_Toc4140206"/>
      <w:r>
        <w:t>Expression du besoin</w:t>
      </w:r>
      <w:bookmarkEnd w:id="9"/>
    </w:p>
    <w:p w14:paraId="42DD20BC" w14:textId="77777777" w:rsidR="00EC0E47" w:rsidRPr="00EC0E47" w:rsidRDefault="00EC0E47" w:rsidP="00EC0E47">
      <w:pPr>
        <w:jc w:val="both"/>
      </w:pPr>
    </w:p>
    <w:p w14:paraId="383DB738" w14:textId="77777777"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24537E">
      <w:pPr>
        <w:jc w:val="both"/>
      </w:pPr>
    </w:p>
    <w:p w14:paraId="5BB7246D" w14:textId="77777777"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24537E">
      <w:pPr>
        <w:ind w:firstLine="720"/>
        <w:jc w:val="both"/>
      </w:pPr>
    </w:p>
    <w:p w14:paraId="5DA0D667" w14:textId="77777777" w:rsidR="00145C28" w:rsidRDefault="00EC0E47" w:rsidP="0024537E">
      <w:pPr>
        <w:jc w:val="both"/>
      </w:pPr>
      <w:r>
        <w:tab/>
      </w:r>
      <w:r w:rsidR="000B1457">
        <w:t>L’application mobile servira à l’exploitant et au jardinier, ils pourront veiller sur l’environnement et les plants de la serre.</w:t>
      </w:r>
    </w:p>
    <w:p w14:paraId="7E4E0E12" w14:textId="77777777" w:rsidR="00240348" w:rsidRDefault="00240348" w:rsidP="0024537E">
      <w:pPr>
        <w:jc w:val="both"/>
      </w:pPr>
    </w:p>
    <w:p w14:paraId="137ED4E2" w14:textId="77777777"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14:paraId="03B99DD3" w14:textId="77777777" w:rsidR="000B1457" w:rsidRPr="00775DF3" w:rsidRDefault="000B1457" w:rsidP="0024537E">
      <w:pPr>
        <w:jc w:val="both"/>
      </w:pPr>
    </w:p>
    <w:p w14:paraId="02E85237" w14:textId="77777777" w:rsidR="00784432" w:rsidRDefault="00784432" w:rsidP="00EB4E9D">
      <w:pPr>
        <w:pStyle w:val="Titre2"/>
        <w:ind w:firstLine="720"/>
        <w:jc w:val="left"/>
      </w:pPr>
      <w:bookmarkStart w:id="10" w:name="_Toc4140207"/>
      <w:r>
        <w:t>Identification des équipements</w:t>
      </w:r>
      <w:bookmarkEnd w:id="10"/>
    </w:p>
    <w:p w14:paraId="25A6C20D" w14:textId="77777777" w:rsidR="00506DDF" w:rsidRDefault="00506DDF" w:rsidP="00506DDF"/>
    <w:p w14:paraId="096F3DCD" w14:textId="77777777"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14:paraId="0BA29A1F" w14:textId="77777777" w:rsidR="00341BCD" w:rsidRDefault="00341BCD" w:rsidP="00CC3F6E">
      <w:pPr>
        <w:pStyle w:val="Paragraphedeliste"/>
        <w:numPr>
          <w:ilvl w:val="0"/>
          <w:numId w:val="1"/>
        </w:numPr>
        <w:jc w:val="both"/>
      </w:pPr>
      <w:r>
        <w:t>Capteur de température d’eau chaude</w:t>
      </w:r>
      <w:r w:rsidR="009B2BAE">
        <w:t xml:space="preserve"> SDTS</w:t>
      </w:r>
      <w:r>
        <w:t> ARIA</w:t>
      </w:r>
    </w:p>
    <w:p w14:paraId="77FF5706" w14:textId="77777777"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14:paraId="19BA7120" w14:textId="77777777" w:rsidR="00341BCD" w:rsidRDefault="00341BCD" w:rsidP="00341BCD">
      <w:pPr>
        <w:pStyle w:val="Paragraphedeliste"/>
        <w:numPr>
          <w:ilvl w:val="0"/>
          <w:numId w:val="1"/>
        </w:numPr>
        <w:jc w:val="both"/>
      </w:pPr>
      <w:r>
        <w:t>Capteur d’humidité intérieure DHT22</w:t>
      </w:r>
    </w:p>
    <w:p w14:paraId="20929A7D" w14:textId="77777777" w:rsidR="00341BCD" w:rsidRDefault="008869BA" w:rsidP="00341BCD">
      <w:pPr>
        <w:pStyle w:val="Paragraphedeliste"/>
        <w:numPr>
          <w:ilvl w:val="0"/>
          <w:numId w:val="1"/>
        </w:numPr>
        <w:jc w:val="both"/>
      </w:pPr>
      <w:r>
        <w:t>Capteur de lumière TSL2591</w:t>
      </w:r>
    </w:p>
    <w:p w14:paraId="333D7A4A" w14:textId="77777777" w:rsidR="009B2BAE" w:rsidRPr="00506DDF" w:rsidRDefault="009B2BAE" w:rsidP="00341BCD">
      <w:pPr>
        <w:pStyle w:val="Paragraphedeliste"/>
        <w:numPr>
          <w:ilvl w:val="0"/>
          <w:numId w:val="1"/>
        </w:numPr>
        <w:jc w:val="both"/>
      </w:pPr>
      <w:r>
        <w:t>Anémomètre-girouette 7911 DAVIS</w:t>
      </w:r>
    </w:p>
    <w:p w14:paraId="58892A4B" w14:textId="77777777" w:rsidR="00C22B19" w:rsidRDefault="00C22B19" w:rsidP="00C23982">
      <w:pPr>
        <w:pStyle w:val="Titre3"/>
        <w:jc w:val="left"/>
      </w:pPr>
    </w:p>
    <w:p w14:paraId="21286F0B" w14:textId="77777777" w:rsidR="00784432" w:rsidRDefault="00784432" w:rsidP="00C23982">
      <w:pPr>
        <w:pStyle w:val="Titre3"/>
        <w:jc w:val="left"/>
      </w:pPr>
      <w:bookmarkStart w:id="11" w:name="_Toc4140208"/>
      <w:r>
        <w:t xml:space="preserve">Synoptique du </w:t>
      </w:r>
      <w:r w:rsidR="00C22B19">
        <w:t>système</w:t>
      </w:r>
      <w:bookmarkEnd w:id="11"/>
    </w:p>
    <w:p w14:paraId="2738ACC6" w14:textId="77777777" w:rsidR="00213F7E" w:rsidRPr="00213F7E" w:rsidRDefault="00213F7E" w:rsidP="00213F7E"/>
    <w:p w14:paraId="4448EF1D" w14:textId="77777777" w:rsidR="00C22B19" w:rsidRDefault="00F967FE" w:rsidP="00CE61B9">
      <w:pPr>
        <w:ind w:hanging="993"/>
        <w:jc w:val="both"/>
      </w:pPr>
      <w:r>
        <w:rPr>
          <w:noProof/>
        </w:rPr>
        <w:drawing>
          <wp:inline distT="0" distB="0" distL="0" distR="0" wp14:anchorId="2DF85008" wp14:editId="2A231BFF">
            <wp:extent cx="6583680" cy="4343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3907" cy="4350147"/>
                    </a:xfrm>
                    <a:prstGeom prst="rect">
                      <a:avLst/>
                    </a:prstGeom>
                    <a:noFill/>
                    <a:ln>
                      <a:noFill/>
                    </a:ln>
                  </pic:spPr>
                </pic:pic>
              </a:graphicData>
            </a:graphic>
          </wp:inline>
        </w:drawing>
      </w:r>
    </w:p>
    <w:p w14:paraId="3D09F471" w14:textId="77777777" w:rsidR="00C22B19" w:rsidRPr="00C22B19" w:rsidRDefault="00C22B19" w:rsidP="00C22B19">
      <w:pPr>
        <w:jc w:val="both"/>
      </w:pPr>
    </w:p>
    <w:p w14:paraId="41F362C6" w14:textId="77777777" w:rsidR="00784432" w:rsidRDefault="00784432" w:rsidP="00C23982">
      <w:pPr>
        <w:pStyle w:val="Titre3"/>
        <w:jc w:val="left"/>
      </w:pPr>
      <w:bookmarkStart w:id="12" w:name="_Toc4140209"/>
      <w:r>
        <w:t xml:space="preserve">Description des </w:t>
      </w:r>
      <w:bookmarkEnd w:id="12"/>
      <w:r w:rsidR="0024537E">
        <w:t>outils</w:t>
      </w:r>
    </w:p>
    <w:p w14:paraId="312129F6" w14:textId="77777777" w:rsidR="00DE5713" w:rsidRDefault="00DE5713" w:rsidP="00DE5713">
      <w:pPr>
        <w:jc w:val="both"/>
      </w:pPr>
    </w:p>
    <w:p w14:paraId="605388A6" w14:textId="77777777" w:rsidR="00144A5B" w:rsidRDefault="00144A5B" w:rsidP="00DE5713">
      <w:pPr>
        <w:pStyle w:val="Paragraphedeliste"/>
        <w:numPr>
          <w:ilvl w:val="0"/>
          <w:numId w:val="1"/>
        </w:numPr>
        <w:jc w:val="both"/>
      </w:pPr>
      <w:r>
        <w:t>La serre est la pièce où sont effectué</w:t>
      </w:r>
      <w:r w:rsidR="0024537E">
        <w:t>e</w:t>
      </w:r>
      <w:r>
        <w:t>s les mesures à intervalles</w:t>
      </w:r>
    </w:p>
    <w:p w14:paraId="7FAE30AD" w14:textId="77777777" w:rsidR="00144A5B" w:rsidRDefault="00144A5B" w:rsidP="00144A5B">
      <w:pPr>
        <w:pStyle w:val="Paragraphedeliste"/>
        <w:jc w:val="both"/>
      </w:pPr>
    </w:p>
    <w:p w14:paraId="588E5E06" w14:textId="77777777"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14:paraId="68B9EBB6" w14:textId="77777777" w:rsidR="00C22B19" w:rsidRDefault="00C22B19" w:rsidP="00C22B19">
      <w:pPr>
        <w:jc w:val="both"/>
      </w:pPr>
    </w:p>
    <w:p w14:paraId="3F9495A9" w14:textId="77777777"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jc w:val="both"/>
      </w:pPr>
    </w:p>
    <w:p w14:paraId="6A49711B" w14:textId="77777777"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671324">
      <w:pPr>
        <w:pStyle w:val="Paragraphedeliste"/>
        <w:jc w:val="both"/>
      </w:pPr>
    </w:p>
    <w:p w14:paraId="71237085" w14:textId="77777777" w:rsidR="00671324" w:rsidRDefault="00671324" w:rsidP="00C22B19">
      <w:pPr>
        <w:pStyle w:val="Paragraphedeliste"/>
        <w:numPr>
          <w:ilvl w:val="0"/>
          <w:numId w:val="1"/>
        </w:numPr>
        <w:jc w:val="both"/>
      </w:pPr>
      <w:r>
        <w:lastRenderedPageBreak/>
        <w:t>Capteurs : capteur d’hygrométrie, de pluviométrie, de température</w:t>
      </w:r>
      <w:r w:rsidR="001F0525">
        <w:t xml:space="preserve"> intérieur et </w:t>
      </w:r>
      <w:r w:rsidR="00C17006">
        <w:t>d’</w:t>
      </w:r>
      <w:r w:rsidR="001F0525">
        <w:t>eau</w:t>
      </w:r>
      <w:r>
        <w:t>, force et direction du vent.</w:t>
      </w:r>
    </w:p>
    <w:p w14:paraId="77A09A78" w14:textId="77777777" w:rsidR="001F0525" w:rsidRDefault="001F0525" w:rsidP="001F0525">
      <w:pPr>
        <w:pStyle w:val="Paragraphedeliste"/>
      </w:pPr>
    </w:p>
    <w:p w14:paraId="6752ED0B" w14:textId="77777777" w:rsidR="001F0525" w:rsidRDefault="001F0525" w:rsidP="00C22B19">
      <w:pPr>
        <w:pStyle w:val="Paragraphedeliste"/>
        <w:numPr>
          <w:ilvl w:val="0"/>
          <w:numId w:val="1"/>
        </w:numPr>
        <w:jc w:val="both"/>
      </w:pPr>
      <w:r>
        <w:t>Smartphone Android : il sert à visualiser l’état de fonctionnement de l’ensemble du système</w:t>
      </w:r>
    </w:p>
    <w:p w14:paraId="735CBE26" w14:textId="77777777" w:rsidR="00C17006" w:rsidRDefault="00C17006" w:rsidP="00C17006">
      <w:pPr>
        <w:pStyle w:val="Paragraphedeliste"/>
      </w:pPr>
    </w:p>
    <w:p w14:paraId="47F79B02" w14:textId="77777777"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DE5713">
      <w:pPr>
        <w:pStyle w:val="Paragraphedeliste"/>
      </w:pPr>
    </w:p>
    <w:p w14:paraId="59396CC2" w14:textId="77777777"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Pr>
        <w:jc w:val="both"/>
      </w:pPr>
    </w:p>
    <w:p w14:paraId="38B4CDFE" w14:textId="77777777" w:rsidR="00240348" w:rsidRPr="00240348" w:rsidRDefault="00240348" w:rsidP="00240348">
      <w:pPr>
        <w:jc w:val="both"/>
      </w:pPr>
    </w:p>
    <w:p w14:paraId="0B4F6E48" w14:textId="77777777" w:rsidR="00784432" w:rsidRDefault="00784432" w:rsidP="00C23982">
      <w:pPr>
        <w:pStyle w:val="Titre2"/>
        <w:jc w:val="left"/>
      </w:pPr>
      <w:bookmarkStart w:id="13" w:name="_Toc4140210"/>
      <w:r>
        <w:t>Identification du besoin</w:t>
      </w:r>
      <w:bookmarkEnd w:id="13"/>
    </w:p>
    <w:p w14:paraId="01466DF1" w14:textId="77777777" w:rsidR="00784432" w:rsidRDefault="00784432" w:rsidP="00C23982">
      <w:pPr>
        <w:pStyle w:val="Titre3"/>
        <w:jc w:val="left"/>
      </w:pPr>
      <w:bookmarkStart w:id="14" w:name="_Toc4140211"/>
      <w:r>
        <w:t>Besoins fonctionnels</w:t>
      </w:r>
      <w:bookmarkEnd w:id="14"/>
    </w:p>
    <w:p w14:paraId="05F4695B" w14:textId="77777777" w:rsidR="00AA4B62" w:rsidRDefault="00AA4B62" w:rsidP="00AA4B62">
      <w:pPr>
        <w:jc w:val="both"/>
      </w:pPr>
    </w:p>
    <w:p w14:paraId="0C7A8162" w14:textId="77777777" w:rsidR="00283E8C" w:rsidRDefault="00283E8C" w:rsidP="005117B7">
      <w:pPr>
        <w:pStyle w:val="Paragraphedeliste"/>
        <w:numPr>
          <w:ilvl w:val="0"/>
          <w:numId w:val="1"/>
        </w:numPr>
        <w:jc w:val="both"/>
      </w:pPr>
      <w:r>
        <w:t>Réaliser des relevés</w:t>
      </w:r>
      <w:r w:rsidR="00084ACF">
        <w:t> :</w:t>
      </w:r>
    </w:p>
    <w:p w14:paraId="52C249DA" w14:textId="77777777" w:rsidR="00283E8C" w:rsidRDefault="00283E8C" w:rsidP="00283E8C">
      <w:pPr>
        <w:jc w:val="both"/>
      </w:pPr>
      <w:r>
        <w:t>Les capteurs transmettent les données à la carte de gestion.</w:t>
      </w:r>
    </w:p>
    <w:p w14:paraId="02980214" w14:textId="77777777" w:rsidR="00283E8C" w:rsidRDefault="00283E8C" w:rsidP="00283E8C">
      <w:pPr>
        <w:jc w:val="both"/>
      </w:pPr>
    </w:p>
    <w:p w14:paraId="1C9462B4" w14:textId="77777777" w:rsidR="00372D25" w:rsidRDefault="00372D25" w:rsidP="00372D25">
      <w:pPr>
        <w:pStyle w:val="Paragraphedeliste"/>
        <w:numPr>
          <w:ilvl w:val="0"/>
          <w:numId w:val="1"/>
        </w:numPr>
        <w:jc w:val="both"/>
      </w:pPr>
      <w:r>
        <w:t>Visualiser l’évolution d’une mesure</w:t>
      </w:r>
      <w:r w:rsidR="00084ACF">
        <w:t> :</w:t>
      </w:r>
    </w:p>
    <w:p w14:paraId="039B5808" w14:textId="77777777"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14:paraId="798CDDB4" w14:textId="77777777" w:rsidR="00372D25" w:rsidRDefault="00372D25" w:rsidP="00084ACF">
      <w:pPr>
        <w:jc w:val="both"/>
      </w:pPr>
    </w:p>
    <w:p w14:paraId="2C224870" w14:textId="77777777" w:rsidR="00372D25" w:rsidRDefault="00372D25" w:rsidP="00372D25">
      <w:pPr>
        <w:pStyle w:val="Paragraphedeliste"/>
        <w:numPr>
          <w:ilvl w:val="0"/>
          <w:numId w:val="1"/>
        </w:numPr>
        <w:jc w:val="both"/>
      </w:pPr>
      <w:r>
        <w:t>Visualiser l’état de la serre</w:t>
      </w:r>
      <w:r w:rsidR="00084ACF">
        <w:t> :</w:t>
      </w:r>
    </w:p>
    <w:p w14:paraId="3A41C8E1" w14:textId="77777777" w:rsidR="00372D25" w:rsidRDefault="00372D25" w:rsidP="00372D25">
      <w:pPr>
        <w:jc w:val="both"/>
      </w:pPr>
      <w:r>
        <w:t>L’exploitant consultera l’application WEB pour afficher les dernières mesures enregistrées depuis la base de données.</w:t>
      </w:r>
    </w:p>
    <w:p w14:paraId="08C43190" w14:textId="77777777" w:rsidR="00FB68B5" w:rsidRDefault="00FB68B5" w:rsidP="00896C38">
      <w:pPr>
        <w:jc w:val="both"/>
      </w:pPr>
    </w:p>
    <w:p w14:paraId="69AE2246" w14:textId="77777777" w:rsidR="007A20BD" w:rsidRDefault="005117B7" w:rsidP="00283E8C">
      <w:pPr>
        <w:pStyle w:val="Paragraphedeliste"/>
        <w:numPr>
          <w:ilvl w:val="0"/>
          <w:numId w:val="1"/>
        </w:numPr>
        <w:jc w:val="both"/>
      </w:pPr>
      <w:r>
        <w:t>V</w:t>
      </w:r>
      <w:r w:rsidR="00B66D53">
        <w:t>isualiser l’état du système</w:t>
      </w:r>
      <w:r w:rsidR="00084ACF">
        <w:t> :</w:t>
      </w:r>
    </w:p>
    <w:p w14:paraId="5865C3C6" w14:textId="77777777"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14:paraId="531475CB" w14:textId="77777777" w:rsidR="005117B7" w:rsidRDefault="005117B7" w:rsidP="00AA4B62">
      <w:pPr>
        <w:jc w:val="both"/>
      </w:pPr>
    </w:p>
    <w:p w14:paraId="52F7D80B" w14:textId="77777777" w:rsidR="00FB68B5" w:rsidRDefault="00B66D53" w:rsidP="00084ACF">
      <w:pPr>
        <w:pStyle w:val="Paragraphedeliste"/>
        <w:numPr>
          <w:ilvl w:val="0"/>
          <w:numId w:val="1"/>
        </w:numPr>
        <w:jc w:val="both"/>
      </w:pPr>
      <w:r>
        <w:t>Définir la périodicité des mesures</w:t>
      </w:r>
      <w:r w:rsidR="00084ACF">
        <w:t> :</w:t>
      </w:r>
    </w:p>
    <w:p w14:paraId="0927FC09" w14:textId="77777777" w:rsidR="00AA4B62" w:rsidRDefault="00497CD1" w:rsidP="00AA4B62">
      <w:pPr>
        <w:jc w:val="both"/>
      </w:pPr>
      <w:r>
        <w:t>L’exploitant choisira selon</w:t>
      </w:r>
      <w:r w:rsidR="00FB68B5">
        <w:t xml:space="preserve"> son besoin</w:t>
      </w:r>
    </w:p>
    <w:p w14:paraId="5DFC972C" w14:textId="77777777" w:rsidR="00FB68B5" w:rsidRPr="00AA4B62" w:rsidRDefault="00FB68B5" w:rsidP="00AA4B62">
      <w:pPr>
        <w:jc w:val="both"/>
      </w:pPr>
    </w:p>
    <w:p w14:paraId="3E404BC6" w14:textId="77777777" w:rsidR="00784432" w:rsidRDefault="00784432" w:rsidP="00C23982">
      <w:pPr>
        <w:pStyle w:val="Titre3"/>
        <w:jc w:val="left"/>
      </w:pPr>
      <w:bookmarkStart w:id="15" w:name="_Toc4140212"/>
      <w:r>
        <w:t>Besoins non-fonctionnels</w:t>
      </w:r>
      <w:bookmarkEnd w:id="15"/>
    </w:p>
    <w:p w14:paraId="43A7CE23" w14:textId="77777777" w:rsidR="00612493" w:rsidRDefault="00612493" w:rsidP="00612493">
      <w:pPr>
        <w:jc w:val="both"/>
      </w:pPr>
    </w:p>
    <w:p w14:paraId="179BDB13" w14:textId="77777777" w:rsidR="00612493" w:rsidRPr="0042530B" w:rsidRDefault="00612493" w:rsidP="00612493">
      <w:pPr>
        <w:pStyle w:val="Paragraphedeliste"/>
        <w:numPr>
          <w:ilvl w:val="0"/>
          <w:numId w:val="3"/>
        </w:numPr>
        <w:jc w:val="both"/>
        <w:rPr>
          <w:b/>
        </w:rPr>
      </w:pPr>
      <w:r w:rsidRPr="0042530B">
        <w:rPr>
          <w:b/>
        </w:rPr>
        <w:t>Développement</w:t>
      </w:r>
    </w:p>
    <w:p w14:paraId="513030E2" w14:textId="77777777" w:rsidR="00612493" w:rsidRDefault="00612493" w:rsidP="00612493">
      <w:pPr>
        <w:ind w:left="720"/>
        <w:jc w:val="both"/>
      </w:pPr>
    </w:p>
    <w:p w14:paraId="40D024CB" w14:textId="77777777" w:rsidR="00612493" w:rsidRDefault="00612493" w:rsidP="00612493">
      <w:pPr>
        <w:ind w:left="720"/>
        <w:jc w:val="both"/>
      </w:pPr>
      <w:r>
        <w:t xml:space="preserve">L’application Android sera </w:t>
      </w:r>
      <w:r w:rsidR="0042530B">
        <w:t>développée</w:t>
      </w:r>
      <w:r>
        <w:t xml:space="preserve"> en Java, sous Android Studio. </w:t>
      </w:r>
    </w:p>
    <w:p w14:paraId="0C205FA8" w14:textId="77777777" w:rsidR="00612493" w:rsidRDefault="00612493" w:rsidP="00612493">
      <w:pPr>
        <w:ind w:left="720"/>
        <w:jc w:val="both"/>
      </w:pPr>
    </w:p>
    <w:p w14:paraId="510276B0" w14:textId="77777777" w:rsidR="00612493" w:rsidRDefault="00612493" w:rsidP="00612493">
      <w:pPr>
        <w:ind w:left="720"/>
        <w:jc w:val="both"/>
      </w:pPr>
      <w:r>
        <w:t>Les programmes d’acquisition des données, ainsi que le programme de base de la carte de gestion seront développés en Python 3</w:t>
      </w:r>
    </w:p>
    <w:p w14:paraId="669022CA" w14:textId="77777777" w:rsidR="0042530B" w:rsidRDefault="0042530B" w:rsidP="00612493">
      <w:pPr>
        <w:ind w:left="720"/>
        <w:jc w:val="both"/>
      </w:pPr>
    </w:p>
    <w:p w14:paraId="42938BF4" w14:textId="77777777" w:rsidR="00FB68B5" w:rsidRDefault="0042530B" w:rsidP="0042530B">
      <w:pPr>
        <w:ind w:left="720"/>
        <w:jc w:val="both"/>
      </w:pPr>
      <w:r>
        <w:t>Le langage UML sera utilisé pour permettre une analyse et une compréhension poussé du projet.</w:t>
      </w:r>
    </w:p>
    <w:p w14:paraId="316CF10C" w14:textId="77777777" w:rsidR="0042530B" w:rsidRDefault="0042530B" w:rsidP="0042530B">
      <w:pPr>
        <w:ind w:left="720"/>
        <w:jc w:val="both"/>
      </w:pPr>
    </w:p>
    <w:p w14:paraId="3B68384B" w14:textId="77777777" w:rsidR="0042530B" w:rsidRDefault="0042530B" w:rsidP="0042530B">
      <w:pPr>
        <w:pStyle w:val="Paragraphedeliste"/>
        <w:numPr>
          <w:ilvl w:val="0"/>
          <w:numId w:val="3"/>
        </w:numPr>
        <w:jc w:val="both"/>
        <w:rPr>
          <w:b/>
        </w:rPr>
      </w:pPr>
      <w:r w:rsidRPr="0042530B">
        <w:rPr>
          <w:b/>
        </w:rPr>
        <w:t>Contraintes financières</w:t>
      </w:r>
    </w:p>
    <w:p w14:paraId="28447468" w14:textId="77777777" w:rsidR="0042530B" w:rsidRPr="0042530B" w:rsidRDefault="0042530B" w:rsidP="0042530B">
      <w:pPr>
        <w:ind w:left="360"/>
        <w:jc w:val="both"/>
        <w:rPr>
          <w:b/>
        </w:rPr>
      </w:pPr>
    </w:p>
    <w:p w14:paraId="6532877B" w14:textId="77777777"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jc w:val="both"/>
      </w:pPr>
    </w:p>
    <w:p w14:paraId="1798D56E" w14:textId="77777777" w:rsidR="00232D48" w:rsidRDefault="0042530B" w:rsidP="00232D48">
      <w:pPr>
        <w:pStyle w:val="Paragraphedeliste"/>
        <w:numPr>
          <w:ilvl w:val="0"/>
          <w:numId w:val="3"/>
        </w:numPr>
        <w:jc w:val="both"/>
        <w:rPr>
          <w:b/>
        </w:rPr>
      </w:pPr>
      <w:r w:rsidRPr="0042530B">
        <w:rPr>
          <w:b/>
        </w:rPr>
        <w:t>Contraintes qualité</w:t>
      </w:r>
    </w:p>
    <w:p w14:paraId="5D4094DB" w14:textId="77777777" w:rsidR="00F45075" w:rsidRDefault="00F45075" w:rsidP="00F45075">
      <w:pPr>
        <w:ind w:left="360"/>
        <w:jc w:val="both"/>
        <w:rPr>
          <w:b/>
        </w:rPr>
      </w:pPr>
    </w:p>
    <w:p w14:paraId="119B82BB" w14:textId="77777777" w:rsidR="00F45075" w:rsidRPr="00280FA6" w:rsidRDefault="00280FA6" w:rsidP="00280FA6">
      <w:pPr>
        <w:ind w:left="360"/>
        <w:jc w:val="both"/>
      </w:pPr>
      <w:r w:rsidRPr="00280FA6">
        <w:t>L’exploitant devra pouvoir changer un capteur ou en rajouter un sans devoir redémarrer le système ou le modifier.</w:t>
      </w:r>
    </w:p>
    <w:p w14:paraId="15F30C5D" w14:textId="77777777" w:rsidR="00280FA6" w:rsidRPr="00F45075" w:rsidRDefault="00280FA6" w:rsidP="00280FA6">
      <w:pPr>
        <w:ind w:left="360"/>
        <w:jc w:val="both"/>
        <w:rPr>
          <w:b/>
        </w:rPr>
      </w:pPr>
    </w:p>
    <w:p w14:paraId="282E09C1" w14:textId="77777777" w:rsidR="00232D48" w:rsidRPr="00232D48" w:rsidRDefault="00232D48" w:rsidP="00232D48">
      <w:pPr>
        <w:pStyle w:val="Paragraphedeliste"/>
        <w:numPr>
          <w:ilvl w:val="0"/>
          <w:numId w:val="3"/>
        </w:numPr>
        <w:jc w:val="both"/>
        <w:rPr>
          <w:b/>
        </w:rPr>
      </w:pPr>
      <w:r>
        <w:rPr>
          <w:b/>
        </w:rPr>
        <w:t xml:space="preserve">Contraintes de fiabilité, sécurité </w:t>
      </w:r>
    </w:p>
    <w:p w14:paraId="0938ECE9" w14:textId="77777777" w:rsidR="00FB68B5" w:rsidRDefault="00FB68B5" w:rsidP="00FB68B5">
      <w:pPr>
        <w:jc w:val="both"/>
      </w:pPr>
    </w:p>
    <w:p w14:paraId="67E5582C" w14:textId="77777777" w:rsidR="00F45075" w:rsidRPr="00FB68B5" w:rsidRDefault="00F45075" w:rsidP="00FB68B5">
      <w:pPr>
        <w:jc w:val="both"/>
      </w:pPr>
    </w:p>
    <w:p w14:paraId="64746C4B" w14:textId="77777777" w:rsidR="00784432" w:rsidRDefault="00784432" w:rsidP="00C23982">
      <w:pPr>
        <w:pStyle w:val="Titre2"/>
        <w:jc w:val="left"/>
      </w:pPr>
      <w:bookmarkStart w:id="16" w:name="_Toc4140213"/>
      <w:r>
        <w:t>Ressources mise à dispositions</w:t>
      </w:r>
      <w:bookmarkEnd w:id="16"/>
    </w:p>
    <w:p w14:paraId="616B710E" w14:textId="77777777" w:rsidR="00784432" w:rsidRDefault="00784432" w:rsidP="00C23982">
      <w:pPr>
        <w:pStyle w:val="Titre3"/>
        <w:jc w:val="left"/>
      </w:pPr>
      <w:bookmarkStart w:id="17" w:name="_Toc4140214"/>
      <w:r>
        <w:t>Ressources matérielles</w:t>
      </w:r>
      <w:bookmarkEnd w:id="17"/>
    </w:p>
    <w:p w14:paraId="71DD10EE" w14:textId="77777777" w:rsidR="00752CE7" w:rsidRDefault="00752CE7" w:rsidP="00752CE7"/>
    <w:p w14:paraId="48DF7B6A" w14:textId="77777777" w:rsidR="00752CE7" w:rsidRDefault="00752CE7" w:rsidP="00752CE7">
      <w:r>
        <w:t>Les ressources matérielles sont fournies par Saint Félix-La Salle :</w:t>
      </w:r>
    </w:p>
    <w:p w14:paraId="408E5C36" w14:textId="77777777" w:rsidR="00752CE7" w:rsidRDefault="00752CE7" w:rsidP="00752CE7"/>
    <w:p w14:paraId="30746121" w14:textId="77777777" w:rsidR="00752CE7" w:rsidRDefault="00752CE7" w:rsidP="00752CE7">
      <w:pPr>
        <w:pStyle w:val="Paragraphedeliste"/>
        <w:numPr>
          <w:ilvl w:val="0"/>
          <w:numId w:val="1"/>
        </w:numPr>
        <w:jc w:val="both"/>
      </w:pPr>
      <w:r>
        <w:t xml:space="preserve">Les PC sous Windows </w:t>
      </w:r>
      <w:r w:rsidR="00F45075">
        <w:t>10</w:t>
      </w:r>
      <w:r>
        <w:t xml:space="preserve"> au nombre de quatre</w:t>
      </w:r>
    </w:p>
    <w:p w14:paraId="7BBEFCD6" w14:textId="77777777" w:rsidR="009921C2" w:rsidRDefault="009921C2" w:rsidP="009921C2">
      <w:pPr>
        <w:ind w:left="360"/>
        <w:jc w:val="both"/>
      </w:pPr>
    </w:p>
    <w:p w14:paraId="68F69361" w14:textId="77777777" w:rsidR="00170FE4" w:rsidRDefault="00170FE4" w:rsidP="00170FE4">
      <w:pPr>
        <w:pStyle w:val="Paragraphedeliste"/>
        <w:numPr>
          <w:ilvl w:val="0"/>
          <w:numId w:val="1"/>
        </w:numPr>
        <w:jc w:val="both"/>
      </w:pPr>
      <w:r>
        <w:t>Un serveur Debian 8.7</w:t>
      </w:r>
      <w:r w:rsidR="005F0E16">
        <w:t xml:space="preserve"> hébergeant la base de données</w:t>
      </w:r>
      <w:r w:rsidR="00DD6C43">
        <w:t xml:space="preserve"> </w:t>
      </w:r>
      <w:r w:rsidR="00DD6C43" w:rsidRPr="00741838">
        <w:rPr>
          <w:color w:val="C00000"/>
        </w:rPr>
        <w:t>EXPLIQUER CHOIX VERSION DEBIAN</w:t>
      </w:r>
    </w:p>
    <w:p w14:paraId="5680D0F8" w14:textId="77777777" w:rsidR="009921C2" w:rsidRDefault="009921C2" w:rsidP="009921C2">
      <w:pPr>
        <w:jc w:val="both"/>
      </w:pPr>
    </w:p>
    <w:p w14:paraId="26DDA70B" w14:textId="77777777"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9921C2">
      <w:pPr>
        <w:ind w:left="360"/>
        <w:jc w:val="both"/>
      </w:pPr>
    </w:p>
    <w:p w14:paraId="5279A0A5" w14:textId="77777777" w:rsidR="00DD7E3A" w:rsidRDefault="00DD7E3A" w:rsidP="009921C2">
      <w:pPr>
        <w:pStyle w:val="Paragraphedeliste"/>
        <w:numPr>
          <w:ilvl w:val="0"/>
          <w:numId w:val="1"/>
        </w:numPr>
        <w:jc w:val="both"/>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DD7E3A">
      <w:pPr>
        <w:jc w:val="both"/>
      </w:pPr>
    </w:p>
    <w:p w14:paraId="7955C4E9" w14:textId="77777777" w:rsidR="009921C2" w:rsidRDefault="00EA0576" w:rsidP="009921C2">
      <w:pPr>
        <w:pStyle w:val="Paragraphedeliste"/>
        <w:numPr>
          <w:ilvl w:val="0"/>
          <w:numId w:val="1"/>
        </w:numPr>
        <w:jc w:val="both"/>
      </w:pPr>
      <w:r>
        <w:t>Raspberry Pi 3</w:t>
      </w:r>
    </w:p>
    <w:p w14:paraId="6A701268" w14:textId="77777777" w:rsidR="009921C2" w:rsidRDefault="009921C2" w:rsidP="009921C2">
      <w:pPr>
        <w:jc w:val="both"/>
      </w:pPr>
    </w:p>
    <w:p w14:paraId="687F120B" w14:textId="77777777" w:rsidR="00873015" w:rsidRDefault="00873015" w:rsidP="00EA0576">
      <w:pPr>
        <w:pStyle w:val="Paragraphedeliste"/>
        <w:numPr>
          <w:ilvl w:val="0"/>
          <w:numId w:val="1"/>
        </w:numPr>
        <w:jc w:val="both"/>
      </w:pPr>
      <w:r>
        <w:t xml:space="preserve">Arduino </w:t>
      </w:r>
      <w:r w:rsidRPr="00DD6C43">
        <w:rPr>
          <w:color w:val="auto"/>
        </w:rPr>
        <w:t>MEGA</w:t>
      </w:r>
      <w:r w:rsidR="00F45075" w:rsidRPr="00DD6C43">
        <w:rPr>
          <w:color w:val="auto"/>
        </w:rPr>
        <w:t>/UNO</w:t>
      </w:r>
      <w:r w:rsidR="00DD6C43">
        <w:rPr>
          <w:color w:val="auto"/>
        </w:rPr>
        <w:t xml:space="preserve"> </w:t>
      </w:r>
    </w:p>
    <w:p w14:paraId="6DE43045" w14:textId="77777777" w:rsidR="009921C2" w:rsidRDefault="009921C2" w:rsidP="009921C2">
      <w:pPr>
        <w:jc w:val="both"/>
      </w:pPr>
    </w:p>
    <w:p w14:paraId="661CC611" w14:textId="77777777"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r w:rsidR="00DD6C43">
        <w:t xml:space="preserve"> </w:t>
      </w:r>
      <w:r w:rsidR="00DD6C43" w:rsidRPr="00DD6C43">
        <w:rPr>
          <w:color w:val="C00000"/>
        </w:rPr>
        <w:t>EXPLIQUER CHOIX API</w:t>
      </w:r>
      <w:r w:rsidR="00DD6C43">
        <w:t xml:space="preserve">  </w:t>
      </w:r>
    </w:p>
    <w:p w14:paraId="78E775E1" w14:textId="77777777" w:rsidR="009921C2" w:rsidRDefault="009921C2" w:rsidP="009921C2">
      <w:pPr>
        <w:jc w:val="both"/>
      </w:pPr>
    </w:p>
    <w:p w14:paraId="62A234AB" w14:textId="77777777"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CE61B9">
      <w:pPr>
        <w:pStyle w:val="Paragraphedeliste"/>
      </w:pPr>
    </w:p>
    <w:p w14:paraId="2E645B12" w14:textId="77777777" w:rsidR="00CE61B9" w:rsidRDefault="00CE61B9" w:rsidP="00873015">
      <w:pPr>
        <w:pStyle w:val="Paragraphedeliste"/>
        <w:numPr>
          <w:ilvl w:val="0"/>
          <w:numId w:val="1"/>
        </w:numPr>
        <w:jc w:val="both"/>
      </w:pPr>
      <w:r>
        <w:t>2 capteurs de température ARIA pt-100 mis en place avec un Shield Libellium 4-20 Ma</w:t>
      </w:r>
    </w:p>
    <w:p w14:paraId="5B069888" w14:textId="77777777" w:rsidR="00DD7E3A" w:rsidRPr="00752CE7" w:rsidRDefault="00DD7E3A" w:rsidP="00DD7E3A">
      <w:pPr>
        <w:jc w:val="both"/>
      </w:pPr>
    </w:p>
    <w:p w14:paraId="27166ED4" w14:textId="77777777" w:rsidR="00784432" w:rsidRDefault="00784432" w:rsidP="00C23982">
      <w:pPr>
        <w:pStyle w:val="Titre3"/>
        <w:jc w:val="left"/>
      </w:pPr>
      <w:bookmarkStart w:id="18" w:name="_Toc4140215"/>
      <w:r>
        <w:t>Ressources logicielle</w:t>
      </w:r>
      <w:r w:rsidR="00A7736D">
        <w:t>s</w:t>
      </w:r>
      <w:bookmarkEnd w:id="18"/>
    </w:p>
    <w:p w14:paraId="22A67131" w14:textId="77777777" w:rsidR="00313828" w:rsidRDefault="00313828" w:rsidP="00DD6C43">
      <w:pPr>
        <w:jc w:val="both"/>
      </w:pPr>
    </w:p>
    <w:p w14:paraId="665124CA" w14:textId="77777777" w:rsidR="00313828" w:rsidRDefault="00313828" w:rsidP="00E505EC"/>
    <w:p w14:paraId="51FD37DE" w14:textId="77777777" w:rsidR="00313828" w:rsidRDefault="00313828" w:rsidP="00313828">
      <w:pPr>
        <w:pStyle w:val="Paragraphedeliste"/>
        <w:numPr>
          <w:ilvl w:val="0"/>
          <w:numId w:val="1"/>
        </w:numPr>
        <w:jc w:val="both"/>
      </w:pPr>
      <w:r>
        <w:t>Pour la documentation, revues nous utilisons la suite Office : Word et Powerpoint</w:t>
      </w:r>
    </w:p>
    <w:p w14:paraId="7A551B5C" w14:textId="77777777" w:rsidR="00835DAA" w:rsidRDefault="00835DAA" w:rsidP="00835DAA">
      <w:pPr>
        <w:pStyle w:val="Paragraphedeliste"/>
        <w:jc w:val="both"/>
      </w:pPr>
    </w:p>
    <w:p w14:paraId="2E077EDA" w14:textId="77777777" w:rsidR="00CD39CA" w:rsidRDefault="00313828" w:rsidP="00CD39CA">
      <w:pPr>
        <w:pStyle w:val="Paragraphedeliste"/>
        <w:numPr>
          <w:ilvl w:val="0"/>
          <w:numId w:val="1"/>
        </w:numPr>
        <w:jc w:val="both"/>
      </w:pPr>
      <w:r>
        <w:lastRenderedPageBreak/>
        <w:t>Pour le diagramme de Gantt : Microsoft Project 2013</w:t>
      </w:r>
    </w:p>
    <w:p w14:paraId="709A305B" w14:textId="77777777" w:rsidR="00CD39CA" w:rsidRDefault="00CD39CA" w:rsidP="00CD39CA">
      <w:pPr>
        <w:jc w:val="both"/>
      </w:pPr>
    </w:p>
    <w:p w14:paraId="663E17FB" w14:textId="77777777"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14:paraId="772ADB03" w14:textId="77777777" w:rsidR="00CD39CA" w:rsidRDefault="00CD39CA" w:rsidP="00CD39CA">
      <w:pPr>
        <w:jc w:val="both"/>
      </w:pPr>
    </w:p>
    <w:p w14:paraId="4220F255" w14:textId="77777777" w:rsidR="0054294F" w:rsidRDefault="0054294F" w:rsidP="0054294F">
      <w:pPr>
        <w:pStyle w:val="Paragraphedeliste"/>
        <w:numPr>
          <w:ilvl w:val="0"/>
          <w:numId w:val="1"/>
        </w:numPr>
        <w:jc w:val="both"/>
      </w:pPr>
      <w:r>
        <w:t>Pour les diagrammes réseau : Edraw ou Microsoft Paint</w:t>
      </w:r>
    </w:p>
    <w:p w14:paraId="04FD849E" w14:textId="77777777" w:rsidR="00CD39CA" w:rsidRDefault="00CD39CA" w:rsidP="00CD39CA">
      <w:pPr>
        <w:jc w:val="both"/>
      </w:pPr>
    </w:p>
    <w:p w14:paraId="0CD55DCB" w14:textId="77777777" w:rsidR="006E075A" w:rsidRPr="00F9779D" w:rsidRDefault="00937E79" w:rsidP="00DD6C43">
      <w:pPr>
        <w:pStyle w:val="Paragraphedeliste"/>
        <w:jc w:val="both"/>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365FFEEF">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r w:rsidR="00F9779D" w:rsidRPr="00F9779D">
        <w:rPr>
          <w:color w:val="C00000"/>
        </w:rPr>
        <w:t>PRESENTER ET EXPLIQUER GITHUB</w:t>
      </w:r>
      <w:r w:rsidR="00F9779D">
        <w:rPr>
          <w:color w:val="C00000"/>
        </w:rPr>
        <w:t xml:space="preserve"> EN QUELQUES LIGNES</w:t>
      </w:r>
    </w:p>
    <w:p w14:paraId="707BF7A8" w14:textId="77777777" w:rsidR="00DD6C43" w:rsidRDefault="00937E79" w:rsidP="00F9779D">
      <w:pPr>
        <w:ind w:left="360"/>
        <w:jc w:val="both"/>
      </w:pPr>
      <w:r>
        <w:rPr>
          <w:noProof/>
        </w:rPr>
        <w:drawing>
          <wp:inline distT="0" distB="0" distL="0" distR="0" wp14:anchorId="1BC3E14E" wp14:editId="44A735F1">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5ED8C9BC" w14:textId="77777777" w:rsidR="00DD6C43" w:rsidRDefault="00DD6C43" w:rsidP="0054294F">
      <w:pPr>
        <w:ind w:left="360"/>
        <w:jc w:val="both"/>
      </w:pPr>
    </w:p>
    <w:p w14:paraId="3DC02C1B" w14:textId="77777777" w:rsidR="00DD6C43" w:rsidRDefault="00DD6C43" w:rsidP="0054294F">
      <w:pPr>
        <w:ind w:left="360"/>
        <w:jc w:val="both"/>
      </w:pPr>
    </w:p>
    <w:p w14:paraId="1068D67D" w14:textId="77777777" w:rsidR="00DD6C43" w:rsidRDefault="00DD6C43" w:rsidP="0054294F">
      <w:pPr>
        <w:ind w:left="360"/>
        <w:jc w:val="both"/>
      </w:pPr>
    </w:p>
    <w:p w14:paraId="20F92240" w14:textId="499348BD" w:rsidR="00DD6C43" w:rsidRDefault="0059731E" w:rsidP="0054294F">
      <w:pPr>
        <w:ind w:left="360"/>
        <w:jc w:val="both"/>
      </w:pPr>
      <w:r>
        <w:t>GitHub est une plateforme open source se basant sur un logiciel de gestion de version</w:t>
      </w:r>
      <w:r w:rsidR="00EE34EB">
        <w:t>, permettant aux développeurs de logiciel de partager et de collaborer.</w:t>
      </w:r>
    </w:p>
    <w:p w14:paraId="10A3A481" w14:textId="77777777" w:rsidR="00DD6C43" w:rsidRDefault="00DD6C43" w:rsidP="0054294F">
      <w:pPr>
        <w:ind w:left="360"/>
        <w:jc w:val="both"/>
      </w:pPr>
    </w:p>
    <w:p w14:paraId="70EAA5A1" w14:textId="77777777" w:rsidR="00DD6C43" w:rsidRDefault="00DD6C43" w:rsidP="0054294F">
      <w:pPr>
        <w:ind w:left="360"/>
        <w:jc w:val="both"/>
      </w:pPr>
    </w:p>
    <w:p w14:paraId="74E0F73D" w14:textId="77777777" w:rsidR="0054294F" w:rsidRDefault="0054294F" w:rsidP="0054294F">
      <w:pPr>
        <w:ind w:left="360"/>
        <w:jc w:val="both"/>
      </w:pPr>
      <w:r>
        <w:t xml:space="preserve">Les logiciels suivants nous sont </w:t>
      </w:r>
      <w:r w:rsidR="000238B2">
        <w:t>propos</w:t>
      </w:r>
      <w:r w:rsidR="003664F8">
        <w:t>és</w:t>
      </w:r>
      <w:r>
        <w:t> :</w:t>
      </w:r>
    </w:p>
    <w:p w14:paraId="7579D2C6" w14:textId="77777777" w:rsidR="0054294F" w:rsidRDefault="0054294F" w:rsidP="0054294F">
      <w:pPr>
        <w:ind w:left="360"/>
        <w:jc w:val="both"/>
      </w:pPr>
    </w:p>
    <w:p w14:paraId="5D97DA42" w14:textId="77777777" w:rsidR="0054294F" w:rsidRDefault="0054294F" w:rsidP="0054294F">
      <w:pPr>
        <w:pStyle w:val="Paragraphedeliste"/>
        <w:numPr>
          <w:ilvl w:val="0"/>
          <w:numId w:val="1"/>
        </w:numPr>
        <w:jc w:val="both"/>
      </w:pPr>
      <w:r>
        <w:t>Android Studio pour le développement de l’application Android</w:t>
      </w:r>
    </w:p>
    <w:p w14:paraId="259CF836" w14:textId="77777777" w:rsidR="00CD39CA" w:rsidRDefault="00CD39CA" w:rsidP="00CD39CA">
      <w:pPr>
        <w:jc w:val="both"/>
      </w:pPr>
    </w:p>
    <w:p w14:paraId="11EAE81E" w14:textId="77777777"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14:paraId="7BD778B9" w14:textId="77777777" w:rsidR="00E505EC" w:rsidRPr="00E505EC" w:rsidRDefault="00E505EC" w:rsidP="00E505EC"/>
    <w:p w14:paraId="143F4965" w14:textId="77777777" w:rsidR="00F9779D" w:rsidRDefault="00F9779D" w:rsidP="00C23982">
      <w:pPr>
        <w:pStyle w:val="Titre2"/>
        <w:jc w:val="left"/>
      </w:pPr>
      <w:bookmarkStart w:id="19" w:name="_Toc4140217"/>
    </w:p>
    <w:p w14:paraId="5AEF68A7" w14:textId="77777777" w:rsidR="00F9779D" w:rsidRDefault="00F9779D" w:rsidP="00C23982">
      <w:pPr>
        <w:pStyle w:val="Titre2"/>
        <w:jc w:val="left"/>
      </w:pPr>
    </w:p>
    <w:p w14:paraId="2D8EBB04" w14:textId="77777777" w:rsidR="00F9779D" w:rsidRDefault="00F9779D" w:rsidP="00C23982">
      <w:pPr>
        <w:pStyle w:val="Titre2"/>
        <w:jc w:val="left"/>
      </w:pPr>
    </w:p>
    <w:p w14:paraId="57A954F4" w14:textId="77777777" w:rsidR="00F9779D" w:rsidRDefault="00F9779D" w:rsidP="00C23982">
      <w:pPr>
        <w:pStyle w:val="Titre2"/>
        <w:jc w:val="left"/>
      </w:pPr>
    </w:p>
    <w:p w14:paraId="162CFFF1" w14:textId="77777777" w:rsidR="009F6770" w:rsidRDefault="009F6770" w:rsidP="00C23982">
      <w:pPr>
        <w:pStyle w:val="Titre2"/>
        <w:jc w:val="left"/>
      </w:pPr>
      <w:r>
        <w:t>Analyse</w:t>
      </w:r>
      <w:bookmarkEnd w:id="19"/>
    </w:p>
    <w:p w14:paraId="57637839" w14:textId="77777777" w:rsidR="00F9779D" w:rsidRPr="00F9779D" w:rsidRDefault="00F9779D" w:rsidP="00F9779D"/>
    <w:p w14:paraId="1E07FAFA" w14:textId="77777777" w:rsidR="009F6770" w:rsidRDefault="009F6770" w:rsidP="00C23982">
      <w:pPr>
        <w:pStyle w:val="Titre3"/>
        <w:jc w:val="left"/>
      </w:pPr>
      <w:bookmarkStart w:id="20" w:name="_Toc4140218"/>
      <w:r>
        <w:t>Tâches à réaliser</w:t>
      </w:r>
      <w:bookmarkEnd w:id="20"/>
    </w:p>
    <w:p w14:paraId="3333FB40" w14:textId="77777777" w:rsidR="00500592" w:rsidRPr="00500592" w:rsidRDefault="00500592" w:rsidP="00500592"/>
    <w:p w14:paraId="6C3A8317" w14:textId="77777777" w:rsidR="005B3EB2" w:rsidRDefault="005B3EB2" w:rsidP="006624E8">
      <w:pPr>
        <w:jc w:val="left"/>
      </w:pPr>
      <w:r w:rsidRPr="005B3EB2">
        <w:rPr>
          <w:u w:val="single"/>
        </w:rPr>
        <w:t>Etudiant n°1</w:t>
      </w:r>
      <w:r>
        <w:t> :</w:t>
      </w:r>
    </w:p>
    <w:p w14:paraId="1BC3F614" w14:textId="77777777" w:rsidR="006624E8" w:rsidRDefault="006624E8" w:rsidP="006624E8">
      <w:pPr>
        <w:jc w:val="left"/>
      </w:pPr>
    </w:p>
    <w:p w14:paraId="47C42652" w14:textId="77777777" w:rsidR="006624E8" w:rsidRDefault="006624E8" w:rsidP="006624E8">
      <w:pPr>
        <w:pStyle w:val="Paragraphedeliste"/>
        <w:numPr>
          <w:ilvl w:val="0"/>
          <w:numId w:val="1"/>
        </w:numPr>
        <w:jc w:val="left"/>
      </w:pPr>
      <w:r>
        <w:t>Installation de la carte gestion</w:t>
      </w:r>
    </w:p>
    <w:p w14:paraId="4AFEF573" w14:textId="77777777" w:rsidR="006624E8" w:rsidRDefault="005B3EB2" w:rsidP="006624E8">
      <w:pPr>
        <w:pStyle w:val="Paragraphedeliste"/>
        <w:numPr>
          <w:ilvl w:val="0"/>
          <w:numId w:val="1"/>
        </w:numPr>
        <w:jc w:val="both"/>
      </w:pPr>
      <w:r>
        <w:t xml:space="preserve">Développement </w:t>
      </w:r>
      <w:r w:rsidR="006624E8">
        <w:t>du programme de base de la carte gestion</w:t>
      </w:r>
    </w:p>
    <w:p w14:paraId="321B1891" w14:textId="77777777" w:rsidR="005B3EB2" w:rsidRDefault="006624E8" w:rsidP="006624E8">
      <w:pPr>
        <w:pStyle w:val="Paragraphedeliste"/>
        <w:numPr>
          <w:ilvl w:val="0"/>
          <w:numId w:val="1"/>
        </w:numPr>
        <w:jc w:val="both"/>
      </w:pPr>
      <w:r>
        <w:t>Etude, gestion du protocole de l’anémomètre-girouette</w:t>
      </w:r>
    </w:p>
    <w:p w14:paraId="548A39B5" w14:textId="77777777" w:rsidR="00500592" w:rsidRDefault="00500592" w:rsidP="006624E8">
      <w:pPr>
        <w:pStyle w:val="Paragraphedeliste"/>
        <w:numPr>
          <w:ilvl w:val="0"/>
          <w:numId w:val="1"/>
        </w:numPr>
        <w:jc w:val="both"/>
      </w:pPr>
      <w:r>
        <w:t>Acquisition de la mesure direction et force du vent</w:t>
      </w:r>
    </w:p>
    <w:p w14:paraId="55D4B616" w14:textId="77777777" w:rsidR="006624E8" w:rsidRDefault="006624E8" w:rsidP="006624E8">
      <w:pPr>
        <w:pStyle w:val="Paragraphedeliste"/>
      </w:pPr>
    </w:p>
    <w:p w14:paraId="5C5A41F5" w14:textId="77777777" w:rsidR="006624E8" w:rsidRDefault="006624E8" w:rsidP="006624E8">
      <w:pPr>
        <w:jc w:val="left"/>
      </w:pPr>
      <w:r w:rsidRPr="006624E8">
        <w:rPr>
          <w:u w:val="single"/>
        </w:rPr>
        <w:t>Etudiant n°2</w:t>
      </w:r>
      <w:r>
        <w:t> :</w:t>
      </w:r>
    </w:p>
    <w:p w14:paraId="0DA1374A" w14:textId="77777777" w:rsidR="006624E8" w:rsidRDefault="006624E8" w:rsidP="006624E8">
      <w:pPr>
        <w:jc w:val="left"/>
      </w:pPr>
    </w:p>
    <w:p w14:paraId="7CD2B8D8" w14:textId="1D70DD57" w:rsidR="006624E8" w:rsidRDefault="006624E8" w:rsidP="006624E8">
      <w:pPr>
        <w:pStyle w:val="Paragraphedeliste"/>
        <w:numPr>
          <w:ilvl w:val="0"/>
          <w:numId w:val="1"/>
        </w:numPr>
        <w:jc w:val="left"/>
      </w:pPr>
      <w:r>
        <w:t xml:space="preserve">Etude et </w:t>
      </w:r>
      <w:r w:rsidR="00A26F7B">
        <w:t>choix</w:t>
      </w:r>
      <w:r>
        <w:t xml:space="preserve"> d</w:t>
      </w:r>
      <w:r w:rsidR="00A26F7B">
        <w:t>es</w:t>
      </w:r>
      <w:r>
        <w:t xml:space="preserve"> </w:t>
      </w:r>
      <w:r w:rsidR="00A26F7B">
        <w:t>capteurs</w:t>
      </w:r>
    </w:p>
    <w:p w14:paraId="3B0A21B1" w14:textId="77777777" w:rsidR="006624E8" w:rsidRDefault="006624E8" w:rsidP="006624E8">
      <w:pPr>
        <w:pStyle w:val="Paragraphedeliste"/>
        <w:numPr>
          <w:ilvl w:val="0"/>
          <w:numId w:val="1"/>
        </w:numPr>
        <w:jc w:val="left"/>
      </w:pPr>
      <w:r>
        <w:t>Réalisation de l’application web de visualisation périodique</w:t>
      </w:r>
    </w:p>
    <w:p w14:paraId="0EBB5A72" w14:textId="19F15BEB" w:rsidR="00500592" w:rsidRDefault="00500592" w:rsidP="006624E8">
      <w:pPr>
        <w:pStyle w:val="Paragraphedeliste"/>
        <w:numPr>
          <w:ilvl w:val="0"/>
          <w:numId w:val="1"/>
        </w:numPr>
        <w:jc w:val="left"/>
      </w:pPr>
      <w:r>
        <w:t>Acquisition de la mesure hygrométrie</w:t>
      </w:r>
      <w:r w:rsidR="00A26F7B">
        <w:t xml:space="preserve"> et de la luminosité</w:t>
      </w:r>
    </w:p>
    <w:p w14:paraId="44898468" w14:textId="77777777" w:rsidR="006624E8" w:rsidRDefault="006624E8" w:rsidP="006624E8">
      <w:pPr>
        <w:pStyle w:val="Paragraphedeliste"/>
        <w:jc w:val="left"/>
      </w:pPr>
    </w:p>
    <w:p w14:paraId="6AA95E13" w14:textId="77777777" w:rsidR="006624E8" w:rsidRDefault="006624E8" w:rsidP="006624E8">
      <w:pPr>
        <w:jc w:val="left"/>
        <w:rPr>
          <w:u w:val="single"/>
        </w:rPr>
      </w:pPr>
      <w:r w:rsidRPr="006624E8">
        <w:rPr>
          <w:u w:val="single"/>
        </w:rPr>
        <w:t>Etudiant n°3</w:t>
      </w:r>
      <w:r>
        <w:rPr>
          <w:u w:val="single"/>
        </w:rPr>
        <w:t> :</w:t>
      </w:r>
    </w:p>
    <w:p w14:paraId="7E8AE600" w14:textId="77777777" w:rsidR="006624E8" w:rsidRDefault="006624E8" w:rsidP="006624E8">
      <w:pPr>
        <w:jc w:val="left"/>
        <w:rPr>
          <w:u w:val="single"/>
        </w:rPr>
      </w:pPr>
    </w:p>
    <w:p w14:paraId="31A68BCE" w14:textId="77777777" w:rsidR="006624E8" w:rsidRPr="006624E8" w:rsidRDefault="006624E8" w:rsidP="006624E8">
      <w:pPr>
        <w:pStyle w:val="Paragraphedeliste"/>
        <w:numPr>
          <w:ilvl w:val="0"/>
          <w:numId w:val="1"/>
        </w:numPr>
        <w:jc w:val="left"/>
        <w:rPr>
          <w:u w:val="single"/>
        </w:rPr>
      </w:pPr>
      <w:r>
        <w:t>Installation et configuration de la base de données</w:t>
      </w:r>
    </w:p>
    <w:p w14:paraId="5D4E36C6" w14:textId="77777777"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14:paraId="1C983B13" w14:textId="77777777"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14:paraId="171F0605" w14:textId="77777777" w:rsidR="00500592" w:rsidRDefault="00500592" w:rsidP="00500592">
      <w:pPr>
        <w:jc w:val="left"/>
        <w:rPr>
          <w:u w:val="single"/>
        </w:rPr>
      </w:pPr>
    </w:p>
    <w:p w14:paraId="1C36B78C" w14:textId="77777777" w:rsidR="00500592" w:rsidRDefault="00500592" w:rsidP="00500592">
      <w:pPr>
        <w:jc w:val="left"/>
        <w:rPr>
          <w:u w:val="single"/>
        </w:rPr>
      </w:pPr>
      <w:r>
        <w:rPr>
          <w:u w:val="single"/>
        </w:rPr>
        <w:t>Etudiant n°4 :</w:t>
      </w:r>
    </w:p>
    <w:p w14:paraId="7A2C4581" w14:textId="77777777" w:rsidR="00500592" w:rsidRDefault="00500592" w:rsidP="00500592">
      <w:pPr>
        <w:jc w:val="left"/>
        <w:rPr>
          <w:u w:val="single"/>
        </w:rPr>
      </w:pPr>
    </w:p>
    <w:p w14:paraId="0F73694A" w14:textId="77777777" w:rsidR="00500592" w:rsidRPr="00500592" w:rsidRDefault="00500592" w:rsidP="00500592">
      <w:pPr>
        <w:pStyle w:val="Paragraphedeliste"/>
        <w:numPr>
          <w:ilvl w:val="0"/>
          <w:numId w:val="1"/>
        </w:numPr>
        <w:jc w:val="left"/>
        <w:rPr>
          <w:u w:val="single"/>
        </w:rPr>
      </w:pPr>
      <w:r>
        <w:t>Réalisation de l’application Android</w:t>
      </w:r>
    </w:p>
    <w:p w14:paraId="599B066F" w14:textId="77777777" w:rsidR="00500592" w:rsidRPr="00D465EC" w:rsidRDefault="00500592" w:rsidP="00500592">
      <w:pPr>
        <w:pStyle w:val="Paragraphedeliste"/>
        <w:numPr>
          <w:ilvl w:val="0"/>
          <w:numId w:val="1"/>
        </w:numPr>
        <w:jc w:val="left"/>
        <w:rPr>
          <w:u w:val="single"/>
        </w:rPr>
      </w:pPr>
      <w:r>
        <w:t>Acquisition de la mesure pluviométrie</w:t>
      </w:r>
    </w:p>
    <w:p w14:paraId="2B52C643" w14:textId="77777777" w:rsidR="00D465EC" w:rsidRDefault="00D465EC" w:rsidP="00D465EC">
      <w:pPr>
        <w:jc w:val="left"/>
        <w:rPr>
          <w:u w:val="single"/>
        </w:rPr>
      </w:pPr>
    </w:p>
    <w:p w14:paraId="218CCE6F" w14:textId="77777777" w:rsidR="00D465EC" w:rsidRDefault="00D465EC" w:rsidP="00D465EC">
      <w:pPr>
        <w:jc w:val="left"/>
        <w:rPr>
          <w:u w:val="single"/>
        </w:rPr>
      </w:pPr>
    </w:p>
    <w:p w14:paraId="31D846DA" w14:textId="77777777" w:rsidR="00D465EC" w:rsidRPr="00D465EC" w:rsidRDefault="00D465EC" w:rsidP="00D465EC">
      <w:pPr>
        <w:jc w:val="left"/>
        <w:rPr>
          <w:u w:val="single"/>
        </w:rPr>
      </w:pPr>
    </w:p>
    <w:p w14:paraId="5122DA75" w14:textId="160031AA" w:rsidR="006624E8" w:rsidRPr="005B3EB2" w:rsidRDefault="00CE028C" w:rsidP="006671CB">
      <w:pPr>
        <w:pStyle w:val="Titre2"/>
        <w:jc w:val="left"/>
      </w:pPr>
      <w:r>
        <w:t>Suivi de gestion</w:t>
      </w:r>
    </w:p>
    <w:p w14:paraId="41239C5C" w14:textId="2CFD2DDA" w:rsidR="00CE61B9" w:rsidRDefault="00CE61B9" w:rsidP="00C23982">
      <w:pPr>
        <w:pStyle w:val="Titre3"/>
        <w:jc w:val="left"/>
      </w:pPr>
      <w:bookmarkStart w:id="21" w:name="_Toc4140219"/>
    </w:p>
    <w:p w14:paraId="07D4DF3D" w14:textId="467CA4E3" w:rsidR="00CE028C" w:rsidRDefault="00CE028C" w:rsidP="00CE028C">
      <w:pPr>
        <w:jc w:val="left"/>
      </w:pPr>
      <w:r>
        <w:t>Analyse et choix de début de projet :</w:t>
      </w:r>
    </w:p>
    <w:p w14:paraId="36CE75AD" w14:textId="1E7D5BC3" w:rsidR="00CE028C" w:rsidRDefault="00CE028C" w:rsidP="00CE028C">
      <w:pPr>
        <w:jc w:val="left"/>
      </w:pPr>
    </w:p>
    <w:p w14:paraId="181EB440" w14:textId="77777777" w:rsidR="00CE028C" w:rsidRDefault="00CE028C" w:rsidP="00CE028C">
      <w:pPr>
        <w:jc w:val="left"/>
      </w:pPr>
      <w:r w:rsidRPr="005B3EB2">
        <w:rPr>
          <w:u w:val="single"/>
        </w:rPr>
        <w:t>Etudiant n°1</w:t>
      </w:r>
      <w:r>
        <w:t> :</w:t>
      </w:r>
    </w:p>
    <w:p w14:paraId="6CF5B804" w14:textId="77777777" w:rsidR="00CE028C" w:rsidRDefault="00CE028C" w:rsidP="00CE028C">
      <w:pPr>
        <w:jc w:val="left"/>
      </w:pPr>
    </w:p>
    <w:p w14:paraId="29A15735" w14:textId="4E17A9D5" w:rsidR="00CE028C" w:rsidRDefault="00CE028C" w:rsidP="00CE028C">
      <w:pPr>
        <w:pStyle w:val="Paragraphedeliste"/>
        <w:numPr>
          <w:ilvl w:val="0"/>
          <w:numId w:val="1"/>
        </w:numPr>
        <w:jc w:val="left"/>
      </w:pPr>
      <w:r>
        <w:t>Une version Raspbian est installée sur une carte Raspberry Pi. C’est la carte gestion.</w:t>
      </w:r>
    </w:p>
    <w:p w14:paraId="2D9B5982" w14:textId="265AFD5C" w:rsidR="00CE028C" w:rsidRDefault="00CE028C" w:rsidP="00CE028C">
      <w:pPr>
        <w:pStyle w:val="Paragraphedeliste"/>
        <w:numPr>
          <w:ilvl w:val="0"/>
          <w:numId w:val="1"/>
        </w:numPr>
        <w:jc w:val="both"/>
      </w:pPr>
      <w:r>
        <w:t>Le programme de gestion est développé en Python.</w:t>
      </w:r>
    </w:p>
    <w:p w14:paraId="3DAC5801" w14:textId="3AE41A11" w:rsidR="00CE028C" w:rsidRDefault="00CE028C" w:rsidP="00CE028C">
      <w:pPr>
        <w:pStyle w:val="Paragraphedeliste"/>
        <w:numPr>
          <w:ilvl w:val="0"/>
          <w:numId w:val="1"/>
        </w:numPr>
        <w:jc w:val="both"/>
      </w:pPr>
      <w:r>
        <w:t>Les capteurs anémomètre et girouette sont reliés à la carte de gestion, grâce à un adaptateur RJ-11 / USB.</w:t>
      </w:r>
    </w:p>
    <w:p w14:paraId="5BC8C13C" w14:textId="3BAB8426" w:rsidR="00CE028C" w:rsidRDefault="00CE028C" w:rsidP="00CE028C">
      <w:pPr>
        <w:pStyle w:val="Paragraphedeliste"/>
        <w:numPr>
          <w:ilvl w:val="0"/>
          <w:numId w:val="1"/>
        </w:numPr>
        <w:jc w:val="both"/>
      </w:pPr>
      <w:r>
        <w:t>Les programmes sont en Python.</w:t>
      </w:r>
    </w:p>
    <w:p w14:paraId="0578EC56" w14:textId="77777777" w:rsidR="00CE028C" w:rsidRDefault="00CE028C" w:rsidP="00CE028C">
      <w:pPr>
        <w:jc w:val="left"/>
        <w:rPr>
          <w:u w:val="single"/>
        </w:rPr>
      </w:pPr>
    </w:p>
    <w:p w14:paraId="641F02F2" w14:textId="77777777" w:rsidR="00CE028C" w:rsidRDefault="00CE028C" w:rsidP="00CE028C">
      <w:pPr>
        <w:jc w:val="left"/>
        <w:rPr>
          <w:u w:val="single"/>
        </w:rPr>
      </w:pPr>
    </w:p>
    <w:p w14:paraId="4AA81928" w14:textId="77777777" w:rsidR="00CE028C" w:rsidRDefault="00CE028C" w:rsidP="00CE028C">
      <w:pPr>
        <w:jc w:val="left"/>
        <w:rPr>
          <w:u w:val="single"/>
        </w:rPr>
      </w:pPr>
    </w:p>
    <w:p w14:paraId="1D3D5E22" w14:textId="77777777" w:rsidR="00CE028C" w:rsidRDefault="00CE028C" w:rsidP="00CE028C">
      <w:pPr>
        <w:jc w:val="left"/>
        <w:rPr>
          <w:u w:val="single"/>
        </w:rPr>
      </w:pPr>
    </w:p>
    <w:p w14:paraId="17B8FA4E" w14:textId="2DD9F29E" w:rsidR="00CE028C" w:rsidRDefault="00CE028C" w:rsidP="00CE028C">
      <w:pPr>
        <w:jc w:val="left"/>
      </w:pPr>
      <w:r w:rsidRPr="006624E8">
        <w:rPr>
          <w:u w:val="single"/>
        </w:rPr>
        <w:t>Etudiant n°2</w:t>
      </w:r>
      <w:r>
        <w:t> :</w:t>
      </w:r>
    </w:p>
    <w:p w14:paraId="2E6730F1" w14:textId="77777777" w:rsidR="00CE028C" w:rsidRDefault="00CE028C" w:rsidP="00CE028C">
      <w:pPr>
        <w:jc w:val="left"/>
      </w:pPr>
    </w:p>
    <w:p w14:paraId="244B6B7C" w14:textId="7B3951A3" w:rsidR="00CE028C" w:rsidRPr="00304E50" w:rsidRDefault="00304E50" w:rsidP="00CE028C">
      <w:pPr>
        <w:pStyle w:val="Paragraphedeliste"/>
        <w:numPr>
          <w:ilvl w:val="0"/>
          <w:numId w:val="1"/>
        </w:numPr>
        <w:jc w:val="left"/>
        <w:rPr>
          <w:color w:val="FF0000"/>
        </w:rPr>
      </w:pPr>
      <w:r w:rsidRPr="00304E50">
        <w:rPr>
          <w:color w:val="FF0000"/>
        </w:rPr>
        <w:t>Lucas le matériel et logiciel que tu avais prévu au début</w:t>
      </w:r>
    </w:p>
    <w:p w14:paraId="7C673E86" w14:textId="77777777" w:rsidR="00CE028C" w:rsidRDefault="00CE028C" w:rsidP="00CE028C">
      <w:pPr>
        <w:pStyle w:val="Paragraphedeliste"/>
        <w:jc w:val="left"/>
      </w:pPr>
    </w:p>
    <w:p w14:paraId="1FD689A7" w14:textId="77777777" w:rsidR="00CE028C" w:rsidRDefault="00CE028C" w:rsidP="00CE028C">
      <w:pPr>
        <w:jc w:val="left"/>
        <w:rPr>
          <w:u w:val="single"/>
        </w:rPr>
      </w:pPr>
      <w:r w:rsidRPr="006624E8">
        <w:rPr>
          <w:u w:val="single"/>
        </w:rPr>
        <w:t>Etudiant n°3</w:t>
      </w:r>
      <w:r>
        <w:rPr>
          <w:u w:val="single"/>
        </w:rPr>
        <w:t> :</w:t>
      </w:r>
    </w:p>
    <w:p w14:paraId="046B7F99" w14:textId="77777777" w:rsidR="00CE028C" w:rsidRDefault="00CE028C" w:rsidP="00CE028C">
      <w:pPr>
        <w:jc w:val="left"/>
        <w:rPr>
          <w:u w:val="single"/>
        </w:rPr>
      </w:pPr>
    </w:p>
    <w:p w14:paraId="2B0ABF57" w14:textId="5F747703" w:rsidR="00CE028C" w:rsidRPr="006624E8" w:rsidRDefault="00101468" w:rsidP="00CE028C">
      <w:pPr>
        <w:pStyle w:val="Paragraphedeliste"/>
        <w:numPr>
          <w:ilvl w:val="0"/>
          <w:numId w:val="1"/>
        </w:numPr>
        <w:jc w:val="left"/>
        <w:rPr>
          <w:u w:val="single"/>
        </w:rPr>
      </w:pPr>
      <w:r>
        <w:t>Base de donnée</w:t>
      </w:r>
      <w:r w:rsidR="00CD0FFF">
        <w:t>s</w:t>
      </w:r>
      <w:r>
        <w:t xml:space="preserve"> créer sur un serveur distant grâce </w:t>
      </w:r>
      <w:r w:rsidR="00CD0FFF">
        <w:t>à</w:t>
      </w:r>
      <w:r>
        <w:t xml:space="preserve"> l’application « </w:t>
      </w:r>
      <w:r w:rsidR="00CD0FFF">
        <w:t>MySQL</w:t>
      </w:r>
      <w:r>
        <w:t> »</w:t>
      </w:r>
      <w:r w:rsidR="00CD0FFF">
        <w:t>.</w:t>
      </w:r>
    </w:p>
    <w:p w14:paraId="565B2D44" w14:textId="085F6B65" w:rsidR="00CE028C" w:rsidRPr="00CD0FFF" w:rsidRDefault="00CD0FFF" w:rsidP="00CD0FFF">
      <w:pPr>
        <w:pStyle w:val="Paragraphedeliste"/>
        <w:numPr>
          <w:ilvl w:val="0"/>
          <w:numId w:val="1"/>
        </w:numPr>
        <w:jc w:val="left"/>
      </w:pPr>
      <w:r w:rsidRPr="00CD0FFF">
        <w:t>Choix de l’outil Symfony pour développer l’interface web en passant par le serveur contenant la base de données.</w:t>
      </w:r>
    </w:p>
    <w:p w14:paraId="5D4B7E86" w14:textId="220EAB70" w:rsidR="00CD0FFF" w:rsidRPr="00CD0FFF" w:rsidRDefault="00CD0FFF" w:rsidP="00CD0FFF">
      <w:pPr>
        <w:pStyle w:val="Paragraphedeliste"/>
        <w:numPr>
          <w:ilvl w:val="0"/>
          <w:numId w:val="1"/>
        </w:numPr>
        <w:jc w:val="left"/>
      </w:pPr>
      <w:r w:rsidRPr="00CD0FFF">
        <w:t>Récupération des valeurs de température via une carte Arduino et un Shield 4-20 Ma relié à la carte</w:t>
      </w:r>
      <w:r>
        <w:t>.</w:t>
      </w:r>
      <w:r w:rsidRPr="00CD0FFF">
        <w:t xml:space="preserve"> </w:t>
      </w:r>
    </w:p>
    <w:p w14:paraId="68CB67B3" w14:textId="77777777" w:rsidR="00CE028C" w:rsidRDefault="00CE028C" w:rsidP="00CE028C">
      <w:pPr>
        <w:jc w:val="left"/>
        <w:rPr>
          <w:u w:val="single"/>
        </w:rPr>
      </w:pPr>
      <w:r>
        <w:rPr>
          <w:u w:val="single"/>
        </w:rPr>
        <w:t>Etudiant n°4 :</w:t>
      </w:r>
    </w:p>
    <w:p w14:paraId="5E561AC9" w14:textId="77777777" w:rsidR="00CE028C" w:rsidRDefault="00CE028C" w:rsidP="00CE028C">
      <w:pPr>
        <w:jc w:val="left"/>
        <w:rPr>
          <w:u w:val="single"/>
        </w:rPr>
      </w:pPr>
    </w:p>
    <w:p w14:paraId="284E8C47" w14:textId="77777777" w:rsidR="00CE028C" w:rsidRPr="00500592" w:rsidRDefault="00CE028C" w:rsidP="00CE028C">
      <w:pPr>
        <w:pStyle w:val="Paragraphedeliste"/>
        <w:numPr>
          <w:ilvl w:val="0"/>
          <w:numId w:val="1"/>
        </w:numPr>
        <w:jc w:val="left"/>
        <w:rPr>
          <w:u w:val="single"/>
        </w:rPr>
      </w:pPr>
      <w:r>
        <w:t>Réalisation de l’application Android</w:t>
      </w:r>
    </w:p>
    <w:p w14:paraId="686851EA" w14:textId="0A5CF2B0" w:rsidR="00CE028C" w:rsidRPr="003C2019" w:rsidRDefault="00CE028C" w:rsidP="00CE028C">
      <w:pPr>
        <w:pStyle w:val="Paragraphedeliste"/>
        <w:numPr>
          <w:ilvl w:val="0"/>
          <w:numId w:val="1"/>
        </w:numPr>
        <w:jc w:val="left"/>
        <w:rPr>
          <w:u w:val="single"/>
        </w:rPr>
      </w:pPr>
      <w:r>
        <w:t>Acquisition de la mesure pluviométrie</w:t>
      </w:r>
    </w:p>
    <w:p w14:paraId="2AD6F134" w14:textId="4A938E6C" w:rsidR="003C2019" w:rsidRDefault="003C2019" w:rsidP="003C2019">
      <w:pPr>
        <w:jc w:val="left"/>
        <w:rPr>
          <w:u w:val="single"/>
        </w:rPr>
      </w:pPr>
    </w:p>
    <w:p w14:paraId="19CB92CA" w14:textId="332595AC" w:rsidR="003C2019" w:rsidRPr="006671CB" w:rsidRDefault="003C2019" w:rsidP="006671CB">
      <w:pPr>
        <w:pStyle w:val="Titre3"/>
      </w:pPr>
      <w:r w:rsidRPr="006671CB">
        <w:t>Choix définitifs et modifications éventuelles apportés</w:t>
      </w:r>
    </w:p>
    <w:p w14:paraId="69F458B1" w14:textId="5DFB6FBE" w:rsidR="003C2019" w:rsidRDefault="003C2019" w:rsidP="003C2019"/>
    <w:p w14:paraId="4567E2BE" w14:textId="204BC066" w:rsidR="003C2019" w:rsidRDefault="003C2019" w:rsidP="003C2019">
      <w:pPr>
        <w:jc w:val="left"/>
      </w:pPr>
      <w:r w:rsidRPr="005B3EB2">
        <w:rPr>
          <w:u w:val="single"/>
        </w:rPr>
        <w:t>Etudiant n°1</w:t>
      </w:r>
      <w:r>
        <w:t> :</w:t>
      </w:r>
    </w:p>
    <w:p w14:paraId="1520C85F" w14:textId="77777777" w:rsidR="00CD0FFF" w:rsidRDefault="00CD0FFF" w:rsidP="003C2019">
      <w:pPr>
        <w:jc w:val="left"/>
      </w:pPr>
    </w:p>
    <w:p w14:paraId="7E9A0059" w14:textId="508E8589" w:rsidR="00CD0FFF" w:rsidRDefault="00CD0FFF" w:rsidP="00CD0FFF">
      <w:pPr>
        <w:pStyle w:val="Paragraphedeliste"/>
        <w:numPr>
          <w:ilvl w:val="0"/>
          <w:numId w:val="1"/>
        </w:numPr>
        <w:jc w:val="left"/>
      </w:pPr>
      <w:r>
        <w:t xml:space="preserve">La version Raspbian </w:t>
      </w:r>
      <w:r w:rsidRPr="00CD0FFF">
        <w:rPr>
          <w:color w:val="C00000"/>
        </w:rPr>
        <w:t>(</w:t>
      </w:r>
      <w:r w:rsidR="00F929A1">
        <w:rPr>
          <w:color w:val="C00000"/>
        </w:rPr>
        <w:t xml:space="preserve">Raspbian </w:t>
      </w:r>
      <w:r w:rsidR="006671CB">
        <w:rPr>
          <w:color w:val="C00000"/>
        </w:rPr>
        <w:t>J</w:t>
      </w:r>
      <w:r w:rsidR="00F929A1">
        <w:rPr>
          <w:color w:val="C00000"/>
        </w:rPr>
        <w:t>essie</w:t>
      </w:r>
      <w:r w:rsidRPr="00CD0FFF">
        <w:rPr>
          <w:color w:val="C00000"/>
        </w:rPr>
        <w:t>)</w:t>
      </w:r>
      <w:r>
        <w:t xml:space="preserve"> est bien installée et communique.</w:t>
      </w:r>
    </w:p>
    <w:p w14:paraId="750C4F90" w14:textId="7E1051C2" w:rsidR="00CD0FFF" w:rsidRDefault="00CD0FFF" w:rsidP="00CD0FFF">
      <w:pPr>
        <w:pStyle w:val="Paragraphedeliste"/>
        <w:numPr>
          <w:ilvl w:val="0"/>
          <w:numId w:val="1"/>
        </w:numPr>
        <w:jc w:val="both"/>
      </w:pPr>
      <w:r>
        <w:t>Le programme est en développement.</w:t>
      </w:r>
    </w:p>
    <w:p w14:paraId="7455439E" w14:textId="54229BA3" w:rsidR="00CD0FFF" w:rsidRDefault="00CD0FFF" w:rsidP="00CD0FFF">
      <w:pPr>
        <w:pStyle w:val="Paragraphedeliste"/>
        <w:numPr>
          <w:ilvl w:val="0"/>
          <w:numId w:val="1"/>
        </w:numPr>
        <w:jc w:val="both"/>
      </w:pPr>
      <w:r>
        <w:t>Les capteurs anémomètre et girouette seront finalement relié directement au Port Analogique de la carte d’acquisition. (Modifié)</w:t>
      </w:r>
    </w:p>
    <w:p w14:paraId="060FEB6E" w14:textId="77777777" w:rsidR="00CD0FFF" w:rsidRDefault="00CD0FFF" w:rsidP="00CD0FFF">
      <w:pPr>
        <w:pStyle w:val="Paragraphedeliste"/>
        <w:numPr>
          <w:ilvl w:val="0"/>
          <w:numId w:val="1"/>
        </w:numPr>
        <w:jc w:val="both"/>
      </w:pPr>
      <w:r>
        <w:t>Les programmes sont en Python.</w:t>
      </w:r>
    </w:p>
    <w:p w14:paraId="3859E731" w14:textId="77777777" w:rsidR="003C2019" w:rsidRDefault="003C2019" w:rsidP="003C2019">
      <w:pPr>
        <w:pStyle w:val="Paragraphedeliste"/>
      </w:pPr>
    </w:p>
    <w:p w14:paraId="6C071CCA" w14:textId="257AC4F3" w:rsidR="003C2019" w:rsidRDefault="003C2019" w:rsidP="003C2019">
      <w:pPr>
        <w:jc w:val="left"/>
      </w:pPr>
      <w:r w:rsidRPr="006624E8">
        <w:rPr>
          <w:u w:val="single"/>
        </w:rPr>
        <w:t>Etudiant n°2</w:t>
      </w:r>
      <w:r>
        <w:t> :</w:t>
      </w:r>
    </w:p>
    <w:p w14:paraId="71E26BF0" w14:textId="1653CD97" w:rsidR="00F929A1" w:rsidRDefault="00F929A1" w:rsidP="003C2019">
      <w:pPr>
        <w:jc w:val="left"/>
      </w:pPr>
    </w:p>
    <w:p w14:paraId="2802CB3C" w14:textId="0E3B8B2D" w:rsidR="00F929A1" w:rsidRDefault="00F929A1" w:rsidP="003C2019">
      <w:pPr>
        <w:jc w:val="left"/>
      </w:pPr>
      <w:r>
        <w:tab/>
      </w:r>
    </w:p>
    <w:p w14:paraId="72F6FB64" w14:textId="67A843C9" w:rsidR="00304E50" w:rsidRPr="00304E50" w:rsidRDefault="00304E50" w:rsidP="00304E50">
      <w:pPr>
        <w:pStyle w:val="Paragraphedeliste"/>
        <w:numPr>
          <w:ilvl w:val="0"/>
          <w:numId w:val="1"/>
        </w:numPr>
        <w:jc w:val="left"/>
        <w:rPr>
          <w:color w:val="FF0000"/>
        </w:rPr>
      </w:pPr>
      <w:r>
        <w:tab/>
      </w:r>
      <w:r w:rsidRPr="00304E50">
        <w:rPr>
          <w:color w:val="FF0000"/>
        </w:rPr>
        <w:t xml:space="preserve">Lucas le matériel et logiciel que tu avais prévu </w:t>
      </w:r>
      <w:r>
        <w:rPr>
          <w:color w:val="FF0000"/>
        </w:rPr>
        <w:t>à la fin</w:t>
      </w:r>
      <w:bookmarkStart w:id="22" w:name="_GoBack"/>
      <w:bookmarkEnd w:id="22"/>
    </w:p>
    <w:p w14:paraId="67E850FD" w14:textId="133F0030" w:rsidR="003C2019" w:rsidRDefault="003C2019" w:rsidP="003C2019">
      <w:pPr>
        <w:jc w:val="left"/>
      </w:pPr>
    </w:p>
    <w:p w14:paraId="453E6EA5" w14:textId="77777777" w:rsidR="003C2019" w:rsidRDefault="003C2019" w:rsidP="003C2019">
      <w:pPr>
        <w:pStyle w:val="Paragraphedeliste"/>
        <w:jc w:val="left"/>
      </w:pPr>
    </w:p>
    <w:p w14:paraId="07279494" w14:textId="282C4F63" w:rsidR="003C2019" w:rsidRDefault="003C2019" w:rsidP="003C2019">
      <w:pPr>
        <w:jc w:val="left"/>
        <w:rPr>
          <w:u w:val="single"/>
        </w:rPr>
      </w:pPr>
      <w:r w:rsidRPr="006624E8">
        <w:rPr>
          <w:u w:val="single"/>
        </w:rPr>
        <w:t>Etudiant n°3</w:t>
      </w:r>
      <w:r>
        <w:rPr>
          <w:u w:val="single"/>
        </w:rPr>
        <w:t> :</w:t>
      </w:r>
    </w:p>
    <w:p w14:paraId="46EE52FE" w14:textId="55E9FED7" w:rsidR="004D0592" w:rsidRDefault="004D0592" w:rsidP="003C2019">
      <w:pPr>
        <w:jc w:val="left"/>
        <w:rPr>
          <w:u w:val="single"/>
        </w:rPr>
      </w:pPr>
    </w:p>
    <w:p w14:paraId="62579074" w14:textId="0071CACB" w:rsidR="004D0592" w:rsidRPr="006624E8" w:rsidRDefault="004D0592" w:rsidP="004D0592">
      <w:pPr>
        <w:pStyle w:val="Paragraphedeliste"/>
        <w:numPr>
          <w:ilvl w:val="0"/>
          <w:numId w:val="1"/>
        </w:numPr>
        <w:jc w:val="left"/>
        <w:rPr>
          <w:u w:val="single"/>
        </w:rPr>
      </w:pPr>
      <w:r>
        <w:t>Base de données créer et fonctionnelle</w:t>
      </w:r>
    </w:p>
    <w:p w14:paraId="544DADC5" w14:textId="7B000323" w:rsidR="004D0592" w:rsidRPr="00CD0FFF" w:rsidRDefault="004D0592" w:rsidP="004D0592">
      <w:pPr>
        <w:pStyle w:val="Paragraphedeliste"/>
        <w:numPr>
          <w:ilvl w:val="0"/>
          <w:numId w:val="1"/>
        </w:numPr>
        <w:jc w:val="left"/>
      </w:pPr>
      <w:r>
        <w:t>Choix de Symfony abandonné pour rester sur un format html/PHP plus basique et plus clair</w:t>
      </w:r>
    </w:p>
    <w:p w14:paraId="207D4BF9" w14:textId="01940DA0" w:rsidR="003C2019" w:rsidRDefault="004D0592" w:rsidP="004D0592">
      <w:pPr>
        <w:pStyle w:val="Paragraphedeliste"/>
        <w:numPr>
          <w:ilvl w:val="0"/>
          <w:numId w:val="1"/>
        </w:numPr>
        <w:jc w:val="left"/>
      </w:pPr>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27DB5C90" w14:textId="77777777" w:rsidR="00F929A1" w:rsidRPr="004D0592" w:rsidRDefault="00F929A1" w:rsidP="00F929A1">
      <w:pPr>
        <w:pStyle w:val="Paragraphedeliste"/>
        <w:jc w:val="left"/>
      </w:pPr>
    </w:p>
    <w:p w14:paraId="3ED1E58C" w14:textId="214B843E" w:rsidR="003D31F1" w:rsidRDefault="003C2019" w:rsidP="003C2019">
      <w:pPr>
        <w:jc w:val="left"/>
        <w:rPr>
          <w:u w:val="single"/>
        </w:rPr>
      </w:pPr>
      <w:r>
        <w:rPr>
          <w:u w:val="single"/>
        </w:rPr>
        <w:t>Etudiant n°4 :</w:t>
      </w:r>
    </w:p>
    <w:p w14:paraId="691D04A7" w14:textId="368999AA" w:rsidR="003D31F1" w:rsidRPr="00BC4714" w:rsidRDefault="00BC4714" w:rsidP="003D31F1">
      <w:pPr>
        <w:pStyle w:val="Paragraphedeliste"/>
        <w:numPr>
          <w:ilvl w:val="0"/>
          <w:numId w:val="1"/>
        </w:numPr>
        <w:jc w:val="left"/>
        <w:rPr>
          <w:u w:val="single"/>
        </w:rPr>
      </w:pPr>
      <w:r>
        <w:t>Le pluviomètre sera finalement relié à la carte d’acquisition par RJ11, et non pas par un protocole sans-fil</w:t>
      </w:r>
      <w:r w:rsidR="0059731E">
        <w:t xml:space="preserve"> 433Mhz.</w:t>
      </w:r>
    </w:p>
    <w:p w14:paraId="6DD43CFA" w14:textId="71CD577D" w:rsidR="00BC4714" w:rsidRPr="003D31F1" w:rsidRDefault="00BC4714" w:rsidP="003D31F1">
      <w:pPr>
        <w:pStyle w:val="Paragraphedeliste"/>
        <w:numPr>
          <w:ilvl w:val="0"/>
          <w:numId w:val="1"/>
        </w:numPr>
        <w:jc w:val="left"/>
        <w:rPr>
          <w:u w:val="single"/>
        </w:rPr>
      </w:pPr>
      <w:r>
        <w:t>L’API de développement de l’application sera la 22</w:t>
      </w:r>
      <w:r w:rsidRPr="00BC4714">
        <w:rPr>
          <w:vertAlign w:val="superscript"/>
        </w:rPr>
        <w:t>ème</w:t>
      </w:r>
      <w:r>
        <w:t xml:space="preserve">, car elle est </w:t>
      </w:r>
      <w:r w:rsidR="0059731E">
        <w:t>répandue</w:t>
      </w:r>
      <w:r>
        <w:t xml:space="preserve"> tout en étant assez récente.</w:t>
      </w:r>
    </w:p>
    <w:p w14:paraId="11FAA604" w14:textId="77777777" w:rsidR="003C2019" w:rsidRPr="003C2019" w:rsidRDefault="003C2019" w:rsidP="003C2019">
      <w:pPr>
        <w:jc w:val="left"/>
      </w:pPr>
    </w:p>
    <w:p w14:paraId="4A36170A" w14:textId="77777777" w:rsidR="00CE028C" w:rsidRPr="00CE028C" w:rsidRDefault="00CE028C" w:rsidP="00CE028C">
      <w:pPr>
        <w:jc w:val="left"/>
      </w:pPr>
    </w:p>
    <w:p w14:paraId="3C5F4045" w14:textId="77777777" w:rsidR="00CE61B9" w:rsidRDefault="00CE61B9" w:rsidP="00C23982">
      <w:pPr>
        <w:pStyle w:val="Titre3"/>
        <w:jc w:val="left"/>
      </w:pPr>
    </w:p>
    <w:p w14:paraId="2D316704" w14:textId="77777777" w:rsidR="00CE61B9" w:rsidRDefault="00CE61B9" w:rsidP="00C23982">
      <w:pPr>
        <w:pStyle w:val="Titre3"/>
        <w:jc w:val="left"/>
      </w:pPr>
    </w:p>
    <w:p w14:paraId="5B49D706" w14:textId="77777777" w:rsidR="00CE61B9" w:rsidRDefault="00CE61B9" w:rsidP="00C23982">
      <w:pPr>
        <w:pStyle w:val="Titre3"/>
        <w:jc w:val="left"/>
      </w:pPr>
    </w:p>
    <w:p w14:paraId="3ACAE177" w14:textId="77777777" w:rsidR="00CE61B9" w:rsidRDefault="00CE61B9" w:rsidP="00C23982">
      <w:pPr>
        <w:pStyle w:val="Titre3"/>
        <w:jc w:val="left"/>
      </w:pPr>
    </w:p>
    <w:p w14:paraId="1438555F" w14:textId="77777777" w:rsidR="009F6770" w:rsidRDefault="009F6770" w:rsidP="00C23982">
      <w:pPr>
        <w:pStyle w:val="Titre3"/>
        <w:jc w:val="left"/>
      </w:pPr>
      <w:r>
        <w:t>Identification des acteurs</w:t>
      </w:r>
      <w:bookmarkEnd w:id="21"/>
    </w:p>
    <w:p w14:paraId="502FC765" w14:textId="77777777" w:rsidR="00CA5B00" w:rsidRPr="00CA5B00" w:rsidRDefault="00CA5B00" w:rsidP="00CA5B00"/>
    <w:p w14:paraId="54015C23" w14:textId="77777777" w:rsidR="00E03016" w:rsidRDefault="001020E1" w:rsidP="001020E1">
      <w:pPr>
        <w:pStyle w:val="Sous-titre"/>
        <w:jc w:val="left"/>
        <w:rPr>
          <w:u w:val="single"/>
        </w:rPr>
      </w:pPr>
      <w:r w:rsidRPr="001020E1">
        <w:rPr>
          <w:u w:val="single"/>
        </w:rPr>
        <w:t>L’exploitant de la serre</w:t>
      </w:r>
      <w:r>
        <w:rPr>
          <w:u w:val="single"/>
        </w:rPr>
        <w:t> :</w:t>
      </w:r>
    </w:p>
    <w:p w14:paraId="53387A83" w14:textId="77777777"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14:paraId="38C0DE97" w14:textId="77777777" w:rsidR="00CA5B00" w:rsidRDefault="00CA5B00" w:rsidP="001020E1">
      <w:pPr>
        <w:jc w:val="both"/>
      </w:pPr>
    </w:p>
    <w:p w14:paraId="5A280904" w14:textId="77777777" w:rsidR="001020E1" w:rsidRDefault="001020E1" w:rsidP="001020E1">
      <w:pPr>
        <w:jc w:val="both"/>
      </w:pPr>
      <w:r>
        <w:t>Il devra également pouvoir consulter les mesures stockées, en choisissant la période de la visualisation, c’est-à-dire jour/semaine/mois/année.</w:t>
      </w:r>
    </w:p>
    <w:p w14:paraId="4CEEC734" w14:textId="77777777" w:rsidR="00CA5B00" w:rsidRDefault="00CA5B00" w:rsidP="001020E1">
      <w:pPr>
        <w:jc w:val="both"/>
      </w:pPr>
    </w:p>
    <w:p w14:paraId="7F5CED2E" w14:textId="77777777" w:rsidR="00E03016" w:rsidRDefault="001020E1" w:rsidP="00CA5B00">
      <w:pPr>
        <w:jc w:val="both"/>
      </w:pPr>
      <w:r>
        <w:t>L’exploitant pourra utiliser le système sans compétences informatiques.</w:t>
      </w:r>
    </w:p>
    <w:p w14:paraId="2B03EF01" w14:textId="77777777" w:rsidR="00155DAD" w:rsidRDefault="00155DAD" w:rsidP="00CA5B00">
      <w:pPr>
        <w:jc w:val="both"/>
      </w:pPr>
    </w:p>
    <w:p w14:paraId="50F4C56A" w14:textId="77777777" w:rsidR="008C633A" w:rsidRDefault="008C633A" w:rsidP="00CA5B00">
      <w:pPr>
        <w:jc w:val="both"/>
      </w:pPr>
      <w:r w:rsidRPr="008C633A">
        <w:rPr>
          <w:rStyle w:val="Sous-titreCar"/>
          <w:u w:val="single"/>
        </w:rPr>
        <w:t>Le jardinier :</w:t>
      </w:r>
      <w:r w:rsidRPr="008C633A">
        <w:t xml:space="preserve"> </w:t>
      </w:r>
    </w:p>
    <w:p w14:paraId="59465B5B" w14:textId="77777777" w:rsidR="00155DAD" w:rsidRPr="008C633A" w:rsidRDefault="008C633A" w:rsidP="00CA5B00">
      <w:pPr>
        <w:jc w:val="both"/>
      </w:pPr>
      <w:r>
        <w:t>I</w:t>
      </w:r>
      <w:r w:rsidRPr="008C633A">
        <w:t>l s’occupe de la serre et des plantations et agit en conséquence des mesures climatiques relevées par les capteurs.</w:t>
      </w:r>
    </w:p>
    <w:p w14:paraId="7B2BA8D1" w14:textId="77777777" w:rsidR="00E03016" w:rsidRDefault="00E03016" w:rsidP="008C633A">
      <w:pPr>
        <w:jc w:val="both"/>
      </w:pPr>
    </w:p>
    <w:p w14:paraId="54F8564E" w14:textId="77777777" w:rsidR="00F9779D" w:rsidRDefault="00F9779D" w:rsidP="008C633A">
      <w:pPr>
        <w:pStyle w:val="Titre3"/>
        <w:jc w:val="left"/>
      </w:pPr>
      <w:bookmarkStart w:id="23" w:name="_Toc4140220"/>
    </w:p>
    <w:p w14:paraId="5613DC41" w14:textId="77777777" w:rsidR="00F9779D" w:rsidRDefault="00F9779D" w:rsidP="008C633A">
      <w:pPr>
        <w:pStyle w:val="Titre3"/>
        <w:jc w:val="left"/>
      </w:pPr>
    </w:p>
    <w:p w14:paraId="52F5955C" w14:textId="77777777" w:rsidR="00F9779D" w:rsidRDefault="00F9779D" w:rsidP="00F9779D">
      <w:pPr>
        <w:pStyle w:val="Titre3"/>
        <w:jc w:val="left"/>
        <w:rPr>
          <w:color w:val="C00000"/>
        </w:rPr>
      </w:pPr>
    </w:p>
    <w:p w14:paraId="326FCBE8" w14:textId="77777777" w:rsidR="00F9779D" w:rsidRDefault="00F9779D" w:rsidP="00F9779D">
      <w:pPr>
        <w:pStyle w:val="Titre3"/>
        <w:jc w:val="left"/>
        <w:rPr>
          <w:color w:val="C00000"/>
        </w:rPr>
      </w:pPr>
    </w:p>
    <w:p w14:paraId="20864D54" w14:textId="71104BBE" w:rsidR="00F9779D" w:rsidRDefault="00F9779D" w:rsidP="008C633A">
      <w:pPr>
        <w:pStyle w:val="Titre3"/>
        <w:jc w:val="left"/>
        <w:rPr>
          <w:color w:val="C00000"/>
        </w:rPr>
      </w:pPr>
    </w:p>
    <w:p w14:paraId="1936AC3D" w14:textId="617A6F82" w:rsidR="003A1249" w:rsidRDefault="003A1249" w:rsidP="003A1249"/>
    <w:p w14:paraId="3114B5C7" w14:textId="028E6E2F" w:rsidR="003A1249" w:rsidRDefault="003A1249" w:rsidP="003A1249"/>
    <w:p w14:paraId="2D25C137" w14:textId="77777777" w:rsidR="003A1249" w:rsidRPr="003A1249" w:rsidRDefault="003A1249" w:rsidP="003A1249"/>
    <w:p w14:paraId="5B515D97" w14:textId="77777777" w:rsidR="00F9779D" w:rsidRDefault="00F9779D" w:rsidP="008C633A">
      <w:pPr>
        <w:pStyle w:val="Titre3"/>
        <w:jc w:val="left"/>
      </w:pPr>
    </w:p>
    <w:p w14:paraId="6C516C84" w14:textId="77777777" w:rsidR="003A1249" w:rsidRDefault="003A1249" w:rsidP="008C633A">
      <w:pPr>
        <w:pStyle w:val="Titre3"/>
        <w:jc w:val="left"/>
      </w:pPr>
    </w:p>
    <w:p w14:paraId="0BA0DA65" w14:textId="77777777" w:rsidR="003A1249" w:rsidRDefault="003A1249" w:rsidP="008C633A">
      <w:pPr>
        <w:pStyle w:val="Titre3"/>
        <w:jc w:val="left"/>
      </w:pPr>
    </w:p>
    <w:p w14:paraId="1E2E4B6D" w14:textId="77777777" w:rsidR="003A1249" w:rsidRDefault="003A1249" w:rsidP="008C633A">
      <w:pPr>
        <w:pStyle w:val="Titre3"/>
        <w:jc w:val="left"/>
      </w:pPr>
    </w:p>
    <w:p w14:paraId="5B804E09" w14:textId="34E70818" w:rsidR="008C633A" w:rsidRDefault="009F6770" w:rsidP="008C633A">
      <w:pPr>
        <w:pStyle w:val="Titre3"/>
        <w:jc w:val="left"/>
      </w:pPr>
      <w:r>
        <w:t>Diagramme d’exigence</w:t>
      </w:r>
      <w:bookmarkEnd w:id="23"/>
      <w:r w:rsidR="001735EC">
        <w:t>s</w:t>
      </w:r>
    </w:p>
    <w:p w14:paraId="643E837D" w14:textId="192EC27C" w:rsidR="008C633A" w:rsidRDefault="008C633A" w:rsidP="008C633A">
      <w:pPr>
        <w:ind w:hanging="1797"/>
        <w:rPr>
          <w:noProof/>
        </w:rPr>
      </w:pPr>
    </w:p>
    <w:p w14:paraId="4D47328B" w14:textId="31E7CEAA" w:rsidR="008C633A" w:rsidRPr="008C633A" w:rsidRDefault="003A1249" w:rsidP="008C633A">
      <w:pPr>
        <w:ind w:hanging="1797"/>
      </w:pPr>
      <w:r>
        <w:rPr>
          <w:noProof/>
        </w:rPr>
        <w:lastRenderedPageBreak/>
        <w:drawing>
          <wp:anchor distT="0" distB="0" distL="114300" distR="114300" simplePos="0" relativeHeight="251668992" behindDoc="0" locked="0" layoutInCell="1" allowOverlap="1" wp14:anchorId="5DCD38C3" wp14:editId="5846BE79">
            <wp:simplePos x="0" y="0"/>
            <wp:positionH relativeFrom="page">
              <wp:align>left</wp:align>
            </wp:positionH>
            <wp:positionV relativeFrom="paragraph">
              <wp:posOffset>257175</wp:posOffset>
            </wp:positionV>
            <wp:extent cx="7920226" cy="4381500"/>
            <wp:effectExtent l="0" t="0" r="508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0226" cy="4381500"/>
                    </a:xfrm>
                    <a:prstGeom prst="rect">
                      <a:avLst/>
                    </a:prstGeom>
                    <a:noFill/>
                    <a:ln>
                      <a:noFill/>
                    </a:ln>
                  </pic:spPr>
                </pic:pic>
              </a:graphicData>
            </a:graphic>
          </wp:anchor>
        </w:drawing>
      </w:r>
    </w:p>
    <w:p w14:paraId="3F6ADA0F" w14:textId="77777777" w:rsidR="00A1205E" w:rsidRPr="00A1205E" w:rsidRDefault="00A1205E" w:rsidP="008C633A">
      <w:pPr>
        <w:jc w:val="left"/>
      </w:pPr>
      <w:r>
        <w:br w:type="page"/>
      </w:r>
    </w:p>
    <w:p w14:paraId="013C49F2" w14:textId="77777777" w:rsidR="009F6770" w:rsidRDefault="009F6770" w:rsidP="00C23982">
      <w:pPr>
        <w:pStyle w:val="Titre3"/>
        <w:jc w:val="left"/>
      </w:pPr>
      <w:bookmarkStart w:id="24" w:name="_Toc4140221"/>
      <w:r>
        <w:lastRenderedPageBreak/>
        <w:t>Diagramme</w:t>
      </w:r>
      <w:r w:rsidR="001735EC">
        <w:t>s</w:t>
      </w:r>
      <w:r>
        <w:t xml:space="preserve"> de</w:t>
      </w:r>
      <w:r w:rsidR="001735EC">
        <w:t>s</w:t>
      </w:r>
      <w:r>
        <w:t xml:space="preserve"> cas d’utilisation</w:t>
      </w:r>
      <w:bookmarkEnd w:id="24"/>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14:paraId="31AEAA99" w14:textId="77777777" w:rsidR="00CE61B9" w:rsidRDefault="00CE61B9" w:rsidP="00014A95">
      <w:pPr>
        <w:jc w:val="both"/>
        <w:rPr>
          <w:rFonts w:asciiTheme="majorHAnsi" w:hAnsiTheme="majorHAnsi" w:cstheme="majorHAnsi"/>
        </w:rPr>
      </w:pPr>
    </w:p>
    <w:p w14:paraId="14D3878D" w14:textId="77777777"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14:paraId="1203E924" w14:textId="77777777" w:rsidR="00CE61B9" w:rsidRDefault="00CE61B9" w:rsidP="00014A95">
      <w:pPr>
        <w:jc w:val="both"/>
        <w:rPr>
          <w:rFonts w:asciiTheme="majorHAnsi" w:hAnsiTheme="majorHAnsi" w:cstheme="majorHAnsi"/>
        </w:rPr>
      </w:pPr>
    </w:p>
    <w:p w14:paraId="3B13D768" w14:textId="77777777"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bookmarkStart w:id="25" w:name="_Toc4140222"/>
    </w:p>
    <w:p w14:paraId="52C0FF61" w14:textId="77777777" w:rsidR="00CE61B9" w:rsidRDefault="00CE61B9" w:rsidP="00CE61B9">
      <w:pPr>
        <w:pStyle w:val="Titre3"/>
        <w:jc w:val="left"/>
      </w:pPr>
    </w:p>
    <w:p w14:paraId="5112167C" w14:textId="77777777" w:rsidR="00F362BA" w:rsidRDefault="009F6770" w:rsidP="00CE61B9">
      <w:pPr>
        <w:pStyle w:val="Titre3"/>
        <w:jc w:val="left"/>
      </w:pPr>
      <w:r>
        <w:lastRenderedPageBreak/>
        <w:t>Diagramme</w:t>
      </w:r>
      <w:r w:rsidR="000918E2">
        <w:t>s</w:t>
      </w:r>
      <w:r>
        <w:t xml:space="preserve"> de séquences</w:t>
      </w:r>
      <w:bookmarkEnd w:id="25"/>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jc w:val="both"/>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77777777" w:rsidR="00C7073B" w:rsidRDefault="000918E2" w:rsidP="00C23982">
      <w:pPr>
        <w:pStyle w:val="Titre3"/>
        <w:jc w:val="left"/>
      </w:pPr>
      <w:bookmarkStart w:id="26" w:name="_Toc4140223"/>
      <w:r>
        <w:lastRenderedPageBreak/>
        <w:t>Diagramme</w:t>
      </w:r>
      <w:r w:rsidR="001735EC">
        <w:t>s</w:t>
      </w:r>
      <w:r>
        <w:t xml:space="preserve"> de classe</w:t>
      </w:r>
      <w:bookmarkEnd w:id="26"/>
      <w:r w:rsidR="001735EC">
        <w:t>s</w:t>
      </w:r>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55E15A12" w:rsidR="006049E0" w:rsidRDefault="004F2F23" w:rsidP="00C23982">
      <w:pPr>
        <w:pStyle w:val="Titre3"/>
        <w:jc w:val="left"/>
      </w:pPr>
      <w:r>
        <w:rPr>
          <w:noProof/>
        </w:rPr>
        <w:lastRenderedPageBreak/>
        <w:drawing>
          <wp:anchor distT="0" distB="0" distL="114300" distR="114300" simplePos="0" relativeHeight="251666944" behindDoc="0" locked="0" layoutInCell="1" allowOverlap="1" wp14:anchorId="4BFD7EC6" wp14:editId="359C965D">
            <wp:simplePos x="0" y="0"/>
            <wp:positionH relativeFrom="page">
              <wp:align>right</wp:align>
            </wp:positionH>
            <wp:positionV relativeFrom="paragraph">
              <wp:posOffset>1397000</wp:posOffset>
            </wp:positionV>
            <wp:extent cx="5676900" cy="3764280"/>
            <wp:effectExtent l="3810" t="0" r="381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676900" cy="3764280"/>
                    </a:xfrm>
                    <a:prstGeom prst="rect">
                      <a:avLst/>
                    </a:prstGeom>
                  </pic:spPr>
                </pic:pic>
              </a:graphicData>
            </a:graphic>
            <wp14:sizeRelH relativeFrom="margin">
              <wp14:pctWidth>0</wp14:pctWidth>
            </wp14:sizeRelH>
            <wp14:sizeRelV relativeFrom="margin">
              <wp14:pctHeight>0</wp14:pctHeight>
            </wp14:sizeRelV>
          </wp:anchor>
        </w:drawing>
      </w:r>
      <w:r w:rsidR="00F9779D">
        <w:t>Diagramme de Gantt</w:t>
      </w:r>
    </w:p>
    <w:p w14:paraId="536B1B84" w14:textId="41495708" w:rsidR="00F9779D" w:rsidRDefault="00AF530E" w:rsidP="00F9779D">
      <w:r>
        <w:rPr>
          <w:rFonts w:asciiTheme="majorHAnsi" w:hAnsiTheme="majorHAnsi" w:cstheme="majorHAnsi"/>
          <w:noProof/>
        </w:rPr>
        <w:drawing>
          <wp:anchor distT="0" distB="0" distL="114300" distR="114300" simplePos="0" relativeHeight="251667968" behindDoc="0" locked="0" layoutInCell="1" allowOverlap="1" wp14:anchorId="32821085" wp14:editId="63EB47B5">
            <wp:simplePos x="0" y="0"/>
            <wp:positionH relativeFrom="column">
              <wp:posOffset>-1908810</wp:posOffset>
            </wp:positionH>
            <wp:positionV relativeFrom="paragraph">
              <wp:posOffset>1443990</wp:posOffset>
            </wp:positionV>
            <wp:extent cx="5688330" cy="3219450"/>
            <wp:effectExtent l="0" t="3810" r="381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56883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B876B" w14:textId="77777777" w:rsidR="00F9779D" w:rsidRDefault="00F9779D" w:rsidP="00F9779D"/>
    <w:p w14:paraId="0D9BE63F" w14:textId="67705164" w:rsidR="00F9779D" w:rsidRPr="009467D7" w:rsidRDefault="004F2F23" w:rsidP="00AF530E">
      <w:pPr>
        <w:ind w:firstLine="720"/>
        <w:jc w:val="left"/>
        <w:rPr>
          <w:rFonts w:asciiTheme="majorHAnsi" w:hAnsiTheme="majorHAnsi" w:cstheme="majorHAnsi"/>
        </w:rPr>
      </w:pPr>
      <w:r>
        <w:rPr>
          <w:rFonts w:asciiTheme="majorHAnsi" w:hAnsiTheme="majorHAnsi" w:cstheme="majorHAnsi"/>
        </w:rPr>
        <w:t>Voici deux diagrammes de Gantt distincts, l’un date du</w:t>
      </w:r>
      <w:r w:rsidR="00875FD5">
        <w:rPr>
          <w:rFonts w:asciiTheme="majorHAnsi" w:hAnsiTheme="majorHAnsi" w:cstheme="majorHAnsi"/>
        </w:rPr>
        <w:t xml:space="preserve"> mois de Mars et l’autre du mois de Mai. Ce diagramme nous sert à visualiser l’avancement général du projet dans sa continuité. En effet on peu</w:t>
      </w:r>
      <w:r w:rsidR="00B7336D">
        <w:rPr>
          <w:rFonts w:asciiTheme="majorHAnsi" w:hAnsiTheme="majorHAnsi" w:cstheme="majorHAnsi"/>
        </w:rPr>
        <w:t xml:space="preserve">t </w:t>
      </w:r>
      <w:r w:rsidR="00875FD5">
        <w:rPr>
          <w:rFonts w:asciiTheme="majorHAnsi" w:hAnsiTheme="majorHAnsi" w:cstheme="majorHAnsi"/>
        </w:rPr>
        <w:t>constater l’avancement</w:t>
      </w:r>
      <w:r w:rsidR="00B7336D">
        <w:rPr>
          <w:rFonts w:asciiTheme="majorHAnsi" w:hAnsiTheme="majorHAnsi" w:cstheme="majorHAnsi"/>
        </w:rPr>
        <w:t xml:space="preserve"> des tâches entre les </w:t>
      </w:r>
      <w:r w:rsidR="00AF530E">
        <w:rPr>
          <w:rFonts w:asciiTheme="majorHAnsi" w:hAnsiTheme="majorHAnsi" w:cstheme="majorHAnsi"/>
        </w:rPr>
        <w:t>deux dates. Les tâches sont nommées et datées dans un ordre chronologique.</w:t>
      </w:r>
    </w:p>
    <w:p w14:paraId="30DCA4CD" w14:textId="77777777" w:rsidR="00F9779D" w:rsidRDefault="00F9779D" w:rsidP="00F9779D"/>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2D7C9A68" w14:textId="77777777" w:rsidR="00AF530E" w:rsidRDefault="00AF530E" w:rsidP="00C23982">
      <w:pPr>
        <w:pStyle w:val="Titre3"/>
        <w:jc w:val="left"/>
      </w:pPr>
      <w:bookmarkStart w:id="27" w:name="_Toc4140224"/>
    </w:p>
    <w:p w14:paraId="275408CE" w14:textId="203C5EA0" w:rsidR="000918E2" w:rsidRDefault="000918E2" w:rsidP="00C23982">
      <w:pPr>
        <w:pStyle w:val="Titre3"/>
        <w:jc w:val="left"/>
      </w:pPr>
      <w:r>
        <w:lastRenderedPageBreak/>
        <w:t>Diagramme de Base de données</w:t>
      </w:r>
      <w:bookmarkEnd w:id="27"/>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773E32" w:rsidRDefault="00773E32">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773E32" w:rsidRDefault="00773E32">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14:paraId="5BC561A2"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14:paraId="3E3F5EBD" w14:textId="77777777" w:rsidR="00014A95" w:rsidRPr="00014A95" w:rsidRDefault="00014A95" w:rsidP="00014A95">
      <w:pPr>
        <w:jc w:val="both"/>
        <w:rPr>
          <w:rFonts w:asciiTheme="majorHAnsi" w:hAnsiTheme="majorHAnsi" w:cstheme="majorHAnsi"/>
        </w:rPr>
      </w:pPr>
    </w:p>
    <w:p w14:paraId="20225F2A"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14:paraId="61A9945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014A95">
      <w:pPr>
        <w:jc w:val="both"/>
        <w:rPr>
          <w:rFonts w:asciiTheme="majorHAnsi" w:hAnsiTheme="majorHAnsi" w:cstheme="majorHAnsi"/>
        </w:rPr>
      </w:pPr>
    </w:p>
    <w:p w14:paraId="742DCA5D"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14:paraId="1BB9569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77777777" w:rsidR="006D0201" w:rsidRPr="006D0201" w:rsidRDefault="000918E2" w:rsidP="006D0201">
      <w:pPr>
        <w:pStyle w:val="Titre3"/>
        <w:jc w:val="left"/>
      </w:pPr>
      <w:bookmarkStart w:id="28" w:name="_Toc4140225"/>
      <w:r>
        <w:t>Diagramme de Déploiement</w:t>
      </w:r>
      <w:bookmarkEnd w:id="28"/>
    </w:p>
    <w:p w14:paraId="213B947A" w14:textId="77777777" w:rsidR="008A44FD" w:rsidRDefault="008A44FD" w:rsidP="008A44FD"/>
    <w:p w14:paraId="05BBC57F" w14:textId="77777777" w:rsidR="008A44FD" w:rsidRDefault="00773E32" w:rsidP="008A44FD">
      <w:pPr>
        <w:pStyle w:val="Titre3"/>
        <w:jc w:val="left"/>
      </w:pPr>
      <w:r>
        <w:rPr>
          <w:noProof/>
        </w:rPr>
        <w:drawing>
          <wp:inline distT="0" distB="0" distL="0" distR="0" wp14:anchorId="2362A682" wp14:editId="1A9A8000">
            <wp:extent cx="5719313" cy="37731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0786" cy="3787325"/>
                    </a:xfrm>
                    <a:prstGeom prst="rect">
                      <a:avLst/>
                    </a:prstGeom>
                    <a:noFill/>
                    <a:ln>
                      <a:noFill/>
                    </a:ln>
                  </pic:spPr>
                </pic:pic>
              </a:graphicData>
            </a:graphic>
          </wp:inline>
        </w:drawing>
      </w:r>
    </w:p>
    <w:p w14:paraId="0F943CF5" w14:textId="77777777" w:rsidR="00773E32" w:rsidRDefault="00773E32" w:rsidP="00773E32">
      <w:pPr>
        <w:jc w:val="both"/>
      </w:pPr>
    </w:p>
    <w:p w14:paraId="44F32FBC" w14:textId="77777777" w:rsidR="00773E32" w:rsidRPr="00773E32" w:rsidRDefault="00773E32" w:rsidP="00773E32">
      <w:pPr>
        <w:jc w:val="both"/>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jc w:val="both"/>
        <w:rPr>
          <w:rFonts w:asciiTheme="majorHAnsi" w:hAnsiTheme="majorHAnsi" w:cstheme="majorHAnsi"/>
        </w:rPr>
      </w:pPr>
    </w:p>
    <w:p w14:paraId="5006E84A"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73E32">
      <w:pPr>
        <w:jc w:val="both"/>
        <w:rPr>
          <w:rFonts w:asciiTheme="majorHAnsi" w:hAnsiTheme="majorHAnsi" w:cstheme="majorHAnsi"/>
        </w:rPr>
      </w:pPr>
    </w:p>
    <w:p w14:paraId="06238EE9" w14:textId="77777777"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73E32">
      <w:pPr>
        <w:jc w:val="both"/>
        <w:rPr>
          <w:rFonts w:asciiTheme="majorHAnsi" w:hAnsiTheme="majorHAnsi" w:cstheme="majorHAnsi"/>
        </w:rPr>
      </w:pPr>
    </w:p>
    <w:p w14:paraId="1072BC5C"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14:paraId="1CB0CF6B" w14:textId="77777777" w:rsidR="006D0201" w:rsidRDefault="006D0201" w:rsidP="008A44FD">
      <w:pPr>
        <w:pStyle w:val="Titre3"/>
        <w:jc w:val="left"/>
      </w:pPr>
    </w:p>
    <w:p w14:paraId="461205FA" w14:textId="77777777" w:rsidR="00784432" w:rsidRPr="00784432" w:rsidRDefault="00784432" w:rsidP="00C23982">
      <w:pPr>
        <w:jc w:val="left"/>
      </w:pPr>
    </w:p>
    <w:p w14:paraId="3C7C13F3" w14:textId="77777777" w:rsidR="00784432" w:rsidRPr="00784432" w:rsidRDefault="00784432" w:rsidP="00C23982">
      <w:pPr>
        <w:jc w:val="left"/>
      </w:pPr>
    </w:p>
    <w:p w14:paraId="7F1619BB" w14:textId="77777777" w:rsidR="00784432" w:rsidRPr="00784432" w:rsidRDefault="00784432" w:rsidP="00C23982">
      <w:pPr>
        <w:jc w:val="left"/>
      </w:pPr>
    </w:p>
    <w:sectPr w:rsidR="00784432" w:rsidRPr="00784432" w:rsidSect="0033166E">
      <w:footerReference w:type="defaul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BA9B2" w14:textId="77777777" w:rsidR="00C760D4" w:rsidRDefault="00C760D4">
      <w:r>
        <w:separator/>
      </w:r>
    </w:p>
  </w:endnote>
  <w:endnote w:type="continuationSeparator" w:id="0">
    <w:p w14:paraId="37DDF66C" w14:textId="77777777" w:rsidR="00C760D4" w:rsidRDefault="00C7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14:paraId="1B4E7524" w14:textId="77777777">
          <w:trPr>
            <w:trHeight w:val="727"/>
          </w:trPr>
          <w:tc>
            <w:tcPr>
              <w:tcW w:w="4000" w:type="pct"/>
              <w:tcBorders>
                <w:right w:val="triple" w:sz="4" w:space="0" w:color="4472C4" w:themeColor="accent1"/>
              </w:tcBorders>
            </w:tcPr>
            <w:p w14:paraId="7FF078E2" w14:textId="77777777" w:rsidR="009467D7" w:rsidRPr="00F45075" w:rsidRDefault="009467D7" w:rsidP="009467D7">
              <w:pPr>
                <w:pStyle w:val="Pieddepage"/>
                <w:ind w:firstLine="1873"/>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Pr="00F45075">
                <w:rPr>
                  <w:noProof/>
                  <w:color w:val="44546A" w:themeColor="text2"/>
                </w:rPr>
                <w:t>Partie Commune</w:t>
              </w:r>
              <w:r w:rsidRPr="00F45075">
                <w:rPr>
                  <w:noProof/>
                  <w:color w:val="44546A" w:themeColor="text2"/>
                </w:rPr>
                <w:fldChar w:fldCharType="end"/>
              </w:r>
            </w:p>
            <w:p w14:paraId="0CB3DDE5" w14:textId="049F551E"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33166E" w:rsidRDefault="00BD6508">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3E71B" w14:textId="77777777" w:rsidR="00C760D4" w:rsidRDefault="00C760D4">
      <w:r>
        <w:separator/>
      </w:r>
    </w:p>
  </w:footnote>
  <w:footnote w:type="continuationSeparator" w:id="0">
    <w:p w14:paraId="67A66FCC" w14:textId="77777777" w:rsidR="00C760D4" w:rsidRDefault="00C76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1468"/>
    <w:rsid w:val="001020E1"/>
    <w:rsid w:val="001107E5"/>
    <w:rsid w:val="00144A5B"/>
    <w:rsid w:val="00145C28"/>
    <w:rsid w:val="00155DAD"/>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04E50"/>
    <w:rsid w:val="00310352"/>
    <w:rsid w:val="00313828"/>
    <w:rsid w:val="003235F1"/>
    <w:rsid w:val="0033166E"/>
    <w:rsid w:val="00341BCD"/>
    <w:rsid w:val="00347D1B"/>
    <w:rsid w:val="00351BA8"/>
    <w:rsid w:val="003664F8"/>
    <w:rsid w:val="00372D25"/>
    <w:rsid w:val="00377730"/>
    <w:rsid w:val="00381ED1"/>
    <w:rsid w:val="00395F97"/>
    <w:rsid w:val="003A1249"/>
    <w:rsid w:val="003C2019"/>
    <w:rsid w:val="003C7B99"/>
    <w:rsid w:val="003D31F1"/>
    <w:rsid w:val="003F0696"/>
    <w:rsid w:val="003F0A6B"/>
    <w:rsid w:val="003F2ED6"/>
    <w:rsid w:val="00420F85"/>
    <w:rsid w:val="004248C9"/>
    <w:rsid w:val="0042530B"/>
    <w:rsid w:val="004340C0"/>
    <w:rsid w:val="00493F28"/>
    <w:rsid w:val="00497CD1"/>
    <w:rsid w:val="004D0592"/>
    <w:rsid w:val="004E2F6E"/>
    <w:rsid w:val="004F2F23"/>
    <w:rsid w:val="00500592"/>
    <w:rsid w:val="00506DDF"/>
    <w:rsid w:val="005117B7"/>
    <w:rsid w:val="00514E61"/>
    <w:rsid w:val="00516B49"/>
    <w:rsid w:val="0054294F"/>
    <w:rsid w:val="00550AD9"/>
    <w:rsid w:val="005553BE"/>
    <w:rsid w:val="00557C6F"/>
    <w:rsid w:val="005901DF"/>
    <w:rsid w:val="0059731E"/>
    <w:rsid w:val="005A3451"/>
    <w:rsid w:val="005A68FC"/>
    <w:rsid w:val="005B3EB2"/>
    <w:rsid w:val="005D0CDE"/>
    <w:rsid w:val="005F0E16"/>
    <w:rsid w:val="006049E0"/>
    <w:rsid w:val="00611F08"/>
    <w:rsid w:val="00612493"/>
    <w:rsid w:val="006165F9"/>
    <w:rsid w:val="0064063A"/>
    <w:rsid w:val="006624E8"/>
    <w:rsid w:val="006671CB"/>
    <w:rsid w:val="00671324"/>
    <w:rsid w:val="00675066"/>
    <w:rsid w:val="006D0201"/>
    <w:rsid w:val="006E075A"/>
    <w:rsid w:val="006F77CA"/>
    <w:rsid w:val="007138C0"/>
    <w:rsid w:val="00715171"/>
    <w:rsid w:val="00730300"/>
    <w:rsid w:val="00732AF9"/>
    <w:rsid w:val="00741838"/>
    <w:rsid w:val="00752CE7"/>
    <w:rsid w:val="00770860"/>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75FD5"/>
    <w:rsid w:val="008869BA"/>
    <w:rsid w:val="00896C38"/>
    <w:rsid w:val="008A44FD"/>
    <w:rsid w:val="008C633A"/>
    <w:rsid w:val="008E706F"/>
    <w:rsid w:val="008F4916"/>
    <w:rsid w:val="00937E79"/>
    <w:rsid w:val="009467D7"/>
    <w:rsid w:val="009921C2"/>
    <w:rsid w:val="009B2BAE"/>
    <w:rsid w:val="009B427C"/>
    <w:rsid w:val="009D350C"/>
    <w:rsid w:val="009F6770"/>
    <w:rsid w:val="00A0139C"/>
    <w:rsid w:val="00A1205E"/>
    <w:rsid w:val="00A26F7B"/>
    <w:rsid w:val="00A64817"/>
    <w:rsid w:val="00A740AD"/>
    <w:rsid w:val="00A76FE4"/>
    <w:rsid w:val="00A7736D"/>
    <w:rsid w:val="00AA4B62"/>
    <w:rsid w:val="00AC4672"/>
    <w:rsid w:val="00AC5DD6"/>
    <w:rsid w:val="00AF530E"/>
    <w:rsid w:val="00B0233D"/>
    <w:rsid w:val="00B62440"/>
    <w:rsid w:val="00B6303B"/>
    <w:rsid w:val="00B66D53"/>
    <w:rsid w:val="00B7336D"/>
    <w:rsid w:val="00B73DB0"/>
    <w:rsid w:val="00B74F1D"/>
    <w:rsid w:val="00BB4544"/>
    <w:rsid w:val="00BC4714"/>
    <w:rsid w:val="00BD6508"/>
    <w:rsid w:val="00C17006"/>
    <w:rsid w:val="00C22B19"/>
    <w:rsid w:val="00C23982"/>
    <w:rsid w:val="00C50373"/>
    <w:rsid w:val="00C7073B"/>
    <w:rsid w:val="00C760D4"/>
    <w:rsid w:val="00CA5B00"/>
    <w:rsid w:val="00CA6AF9"/>
    <w:rsid w:val="00CC3F6E"/>
    <w:rsid w:val="00CD0FFF"/>
    <w:rsid w:val="00CD39CA"/>
    <w:rsid w:val="00CE028C"/>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44098"/>
    <w:rsid w:val="00E505EC"/>
    <w:rsid w:val="00E55DDB"/>
    <w:rsid w:val="00E77B04"/>
    <w:rsid w:val="00EA0576"/>
    <w:rsid w:val="00EB2499"/>
    <w:rsid w:val="00EB4E9D"/>
    <w:rsid w:val="00EC0E47"/>
    <w:rsid w:val="00EC4BD1"/>
    <w:rsid w:val="00ED12DF"/>
    <w:rsid w:val="00EE34EB"/>
    <w:rsid w:val="00EF0AB1"/>
    <w:rsid w:val="00EF11A9"/>
    <w:rsid w:val="00EF3DDF"/>
    <w:rsid w:val="00EF7AE6"/>
    <w:rsid w:val="00F051F3"/>
    <w:rsid w:val="00F1549D"/>
    <w:rsid w:val="00F33942"/>
    <w:rsid w:val="00F362BA"/>
    <w:rsid w:val="00F45075"/>
    <w:rsid w:val="00F929A1"/>
    <w:rsid w:val="00F94574"/>
    <w:rsid w:val="00F95513"/>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llian.labattut\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C4CC1-A9EC-4C6D-9E96-4C127D661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Template>
  <TotalTime>1328</TotalTime>
  <Pages>18</Pages>
  <Words>2054</Words>
  <Characters>11298</Characters>
  <Application>Microsoft Office Word</Application>
  <DocSecurity>0</DocSecurity>
  <Lines>94</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Killian LABATTUT</cp:lastModifiedBy>
  <cp:revision>76</cp:revision>
  <cp:lastPrinted>2004-03-15T15:16:00Z</cp:lastPrinted>
  <dcterms:created xsi:type="dcterms:W3CDTF">2019-01-08T15:33:00Z</dcterms:created>
  <dcterms:modified xsi:type="dcterms:W3CDTF">2019-05-10T13:20:00Z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