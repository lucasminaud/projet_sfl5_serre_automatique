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B6243" w14:textId="77777777" w:rsidR="008137CC" w:rsidRDefault="00EF3DDF" w:rsidP="00C23982">
      <w:r>
        <w:rPr>
          <w:noProof/>
          <w:lang w:eastAsia="ko-KR"/>
        </w:rPr>
        <mc:AlternateContent>
          <mc:Choice Requires="wps">
            <w:drawing>
              <wp:anchor distT="0" distB="0" distL="114300" distR="114300" simplePos="0" relativeHeight="251658752" behindDoc="0" locked="0" layoutInCell="1" allowOverlap="1" wp14:anchorId="7A940EDE" wp14:editId="1D0B5ADA">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6B476"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940ED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14B6B476"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57A92EF1" wp14:editId="107AB3E9">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E6095" w14:textId="77777777"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391C104B" w14:textId="77777777" w:rsidR="00EF3DDF" w:rsidRPr="00EF3DDF" w:rsidRDefault="00EF3DDF" w:rsidP="00EF3DDF"/>
                          <w:p w14:paraId="04A9D0C3" w14:textId="77777777"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A92EF1"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88E6095"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391C104B" w14:textId="77777777" w:rsidR="00EF3DDF" w:rsidRPr="00EF3DDF" w:rsidRDefault="00EF3DDF" w:rsidP="00EF3DDF"/>
                    <w:p w14:paraId="04A9D0C3"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4E54BBC0" wp14:editId="23B380E1">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1AA56B99" w14:textId="77777777" w:rsidR="00FF1609" w:rsidRDefault="00FF1609" w:rsidP="00C23982"/>
    <w:p w14:paraId="571D9C74" w14:textId="77777777" w:rsidR="008137CC" w:rsidRDefault="009F6770" w:rsidP="00C23982">
      <w:r>
        <w:rPr>
          <w:noProof/>
          <w:lang w:eastAsia="ko-KR"/>
        </w:rPr>
        <mc:AlternateContent>
          <mc:Choice Requires="wps">
            <w:drawing>
              <wp:anchor distT="0" distB="0" distL="114300" distR="114300" simplePos="0" relativeHeight="251659776" behindDoc="0" locked="0" layoutInCell="1" allowOverlap="1" wp14:anchorId="38640032" wp14:editId="6F684A70">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8F7BA" w14:textId="77777777" w:rsidR="00715171" w:rsidRDefault="00715171" w:rsidP="00715171">
                            <w:pPr>
                              <w:pStyle w:val="Sansinterligne"/>
                            </w:pPr>
                            <w:r>
                              <w:t>Ce document regroupe l’analyse du projet, ses spécifications ainsi que les outils liés à son développement</w:t>
                            </w:r>
                            <w:r w:rsidR="009F6770">
                              <w:t>.</w:t>
                            </w:r>
                          </w:p>
                          <w:p w14:paraId="5254929B" w14:textId="77777777" w:rsidR="009F6770" w:rsidRDefault="009F6770" w:rsidP="00715171">
                            <w:pPr>
                              <w:pStyle w:val="Sansinterligne"/>
                            </w:pPr>
                          </w:p>
                          <w:p w14:paraId="118934B4"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57B7A28C" w14:textId="77777777" w:rsidR="00715171" w:rsidRPr="00802DE5" w:rsidRDefault="0016594C" w:rsidP="00715171">
                            <w:pPr>
                              <w:pStyle w:val="Sansinterligne"/>
                            </w:pPr>
                            <w:r>
                              <w:t>08/01/2019</w:t>
                            </w:r>
                          </w:p>
                          <w:p w14:paraId="3AE3C7CD"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640032"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6848F7BA" w14:textId="77777777" w:rsidR="00715171" w:rsidRDefault="00715171" w:rsidP="00715171">
                      <w:pPr>
                        <w:pStyle w:val="Sansinterligne"/>
                      </w:pPr>
                      <w:r>
                        <w:t>Ce document regroupe l’analyse du projet, ses spécifications ainsi que les outils liés à son développement</w:t>
                      </w:r>
                      <w:r w:rsidR="009F6770">
                        <w:t>.</w:t>
                      </w:r>
                    </w:p>
                    <w:p w14:paraId="5254929B" w14:textId="77777777" w:rsidR="009F6770" w:rsidRDefault="009F6770" w:rsidP="00715171">
                      <w:pPr>
                        <w:pStyle w:val="Sansinterligne"/>
                      </w:pPr>
                    </w:p>
                    <w:p w14:paraId="118934B4"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57B7A28C" w14:textId="77777777" w:rsidR="00715171" w:rsidRPr="00802DE5" w:rsidRDefault="0016594C" w:rsidP="00715171">
                      <w:pPr>
                        <w:pStyle w:val="Sansinterligne"/>
                      </w:pPr>
                      <w:r>
                        <w:t>08/01/2019</w:t>
                      </w:r>
                    </w:p>
                    <w:p w14:paraId="3AE3C7CD" w14:textId="77777777" w:rsidR="00B0233D" w:rsidRPr="00802DE5" w:rsidRDefault="00B0233D" w:rsidP="00B0233D"/>
                  </w:txbxContent>
                </v:textbox>
                <w10:wrap anchorx="page"/>
              </v:shape>
            </w:pict>
          </mc:Fallback>
        </mc:AlternateContent>
      </w:r>
    </w:p>
    <w:p w14:paraId="2608001C" w14:textId="77777777" w:rsidR="008137CC" w:rsidRDefault="008137CC" w:rsidP="00C23982"/>
    <w:p w14:paraId="1BF8F037" w14:textId="77777777" w:rsidR="008137CC" w:rsidRDefault="009F6770" w:rsidP="00C23982">
      <w:r>
        <w:rPr>
          <w:noProof/>
        </w:rPr>
        <w:lastRenderedPageBreak/>
        <w:drawing>
          <wp:anchor distT="0" distB="0" distL="114300" distR="114300" simplePos="0" relativeHeight="251660800" behindDoc="0" locked="0" layoutInCell="1" allowOverlap="1" wp14:anchorId="0EFCA772" wp14:editId="0DB08487">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rFonts w:asciiTheme="minorHAnsi" w:eastAsiaTheme="minorEastAsia" w:hAnsiTheme="minorHAnsi" w:cstheme="minorBidi"/>
          <w:b/>
          <w:bCs/>
          <w:color w:val="auto"/>
          <w:sz w:val="22"/>
          <w:szCs w:val="22"/>
          <w:lang w:eastAsia="fr-FR"/>
        </w:rPr>
      </w:sdtEndPr>
      <w:sdtContent>
        <w:p w14:paraId="382430BE" w14:textId="77777777" w:rsidR="00784432" w:rsidRDefault="00784432" w:rsidP="00C23982">
          <w:pPr>
            <w:pStyle w:val="En-ttedetabledesmatires"/>
          </w:pPr>
          <w:r>
            <w:t>Table des matières</w:t>
          </w:r>
        </w:p>
        <w:p w14:paraId="5F6EBCCB" w14:textId="77777777" w:rsidR="0024537E" w:rsidRDefault="00784432">
          <w:pPr>
            <w:pStyle w:val="TM2"/>
            <w:tabs>
              <w:tab w:val="right" w:leader="dot" w:pos="8636"/>
            </w:tabs>
            <w:rPr>
              <w:noProof/>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364D946F" w14:textId="77777777" w:rsidR="0024537E" w:rsidRDefault="006F1050">
          <w:pPr>
            <w:pStyle w:val="TM3"/>
            <w:tabs>
              <w:tab w:val="right" w:leader="dot" w:pos="8636"/>
            </w:tabs>
            <w:rPr>
              <w:noProof/>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9443440" w14:textId="77777777" w:rsidR="0024537E" w:rsidRDefault="006F1050">
          <w:pPr>
            <w:pStyle w:val="TM3"/>
            <w:tabs>
              <w:tab w:val="right" w:leader="dot" w:pos="8636"/>
            </w:tabs>
            <w:rPr>
              <w:noProof/>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895517F" w14:textId="77777777" w:rsidR="0024537E" w:rsidRDefault="006F1050">
          <w:pPr>
            <w:pStyle w:val="TM2"/>
            <w:tabs>
              <w:tab w:val="right" w:leader="dot" w:pos="8636"/>
            </w:tabs>
            <w:rPr>
              <w:noProof/>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03642B3D" w14:textId="77777777" w:rsidR="0024537E" w:rsidRDefault="006F1050">
          <w:pPr>
            <w:pStyle w:val="TM2"/>
            <w:tabs>
              <w:tab w:val="right" w:leader="dot" w:pos="8636"/>
            </w:tabs>
            <w:rPr>
              <w:noProof/>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34DB7C2E" w14:textId="77777777" w:rsidR="0024537E" w:rsidRDefault="006F1050">
          <w:pPr>
            <w:pStyle w:val="TM3"/>
            <w:tabs>
              <w:tab w:val="right" w:leader="dot" w:pos="8636"/>
            </w:tabs>
            <w:rPr>
              <w:noProof/>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6337D351" w14:textId="77777777" w:rsidR="0024537E" w:rsidRDefault="006F1050">
          <w:pPr>
            <w:pStyle w:val="TM3"/>
            <w:tabs>
              <w:tab w:val="right" w:leader="dot" w:pos="8636"/>
            </w:tabs>
            <w:rPr>
              <w:noProof/>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6FB2A5C3" w14:textId="77777777" w:rsidR="0024537E" w:rsidRDefault="006F1050">
          <w:pPr>
            <w:pStyle w:val="TM2"/>
            <w:tabs>
              <w:tab w:val="right" w:leader="dot" w:pos="8636"/>
            </w:tabs>
            <w:rPr>
              <w:noProof/>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38E13CA" w14:textId="77777777" w:rsidR="0024537E" w:rsidRDefault="006F1050">
          <w:pPr>
            <w:pStyle w:val="TM3"/>
            <w:tabs>
              <w:tab w:val="right" w:leader="dot" w:pos="8636"/>
            </w:tabs>
            <w:rPr>
              <w:noProof/>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6C9A003A" w14:textId="77777777" w:rsidR="0024537E" w:rsidRDefault="006F1050">
          <w:pPr>
            <w:pStyle w:val="TM3"/>
            <w:tabs>
              <w:tab w:val="right" w:leader="dot" w:pos="8636"/>
            </w:tabs>
            <w:rPr>
              <w:noProof/>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6B0794B9" w14:textId="77777777" w:rsidR="0024537E" w:rsidRDefault="006F1050">
          <w:pPr>
            <w:pStyle w:val="TM2"/>
            <w:tabs>
              <w:tab w:val="right" w:leader="dot" w:pos="8636"/>
            </w:tabs>
            <w:rPr>
              <w:noProof/>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1CE16D87" w14:textId="77777777" w:rsidR="0024537E" w:rsidRDefault="006F1050">
          <w:pPr>
            <w:pStyle w:val="TM3"/>
            <w:tabs>
              <w:tab w:val="right" w:leader="dot" w:pos="8636"/>
            </w:tabs>
            <w:rPr>
              <w:noProof/>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0F339250" w14:textId="77777777" w:rsidR="0024537E" w:rsidRDefault="006F1050">
          <w:pPr>
            <w:pStyle w:val="TM3"/>
            <w:tabs>
              <w:tab w:val="right" w:leader="dot" w:pos="8636"/>
            </w:tabs>
            <w:rPr>
              <w:noProof/>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4880B85D" w14:textId="77777777" w:rsidR="0024537E" w:rsidRDefault="006F1050">
          <w:pPr>
            <w:pStyle w:val="TM3"/>
            <w:tabs>
              <w:tab w:val="right" w:leader="dot" w:pos="8636"/>
            </w:tabs>
            <w:rPr>
              <w:noProof/>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D2DB58F" w14:textId="77777777" w:rsidR="0024537E" w:rsidRDefault="006F1050">
          <w:pPr>
            <w:pStyle w:val="TM2"/>
            <w:tabs>
              <w:tab w:val="right" w:leader="dot" w:pos="8636"/>
            </w:tabs>
            <w:rPr>
              <w:noProof/>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2D9AE666" w14:textId="77777777" w:rsidR="0024537E" w:rsidRDefault="006F1050">
          <w:pPr>
            <w:pStyle w:val="TM3"/>
            <w:tabs>
              <w:tab w:val="right" w:leader="dot" w:pos="8636"/>
            </w:tabs>
            <w:rPr>
              <w:noProof/>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2A859A6B" w14:textId="77777777" w:rsidR="0024537E" w:rsidRDefault="006F1050">
          <w:pPr>
            <w:pStyle w:val="TM3"/>
            <w:tabs>
              <w:tab w:val="right" w:leader="dot" w:pos="8636"/>
            </w:tabs>
            <w:rPr>
              <w:noProof/>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6281B9A9" w14:textId="77777777" w:rsidR="0024537E" w:rsidRDefault="006F1050">
          <w:pPr>
            <w:pStyle w:val="TM3"/>
            <w:tabs>
              <w:tab w:val="right" w:leader="dot" w:pos="8636"/>
            </w:tabs>
            <w:rPr>
              <w:noProof/>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25BC6A7A" w14:textId="77777777" w:rsidR="0024537E" w:rsidRDefault="006F1050">
          <w:pPr>
            <w:pStyle w:val="TM3"/>
            <w:tabs>
              <w:tab w:val="right" w:leader="dot" w:pos="8636"/>
            </w:tabs>
            <w:rPr>
              <w:noProof/>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84D9B3E" w14:textId="77777777" w:rsidR="0024537E" w:rsidRDefault="006F1050">
          <w:pPr>
            <w:pStyle w:val="TM3"/>
            <w:tabs>
              <w:tab w:val="right" w:leader="dot" w:pos="8636"/>
            </w:tabs>
            <w:rPr>
              <w:noProof/>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644979F4" w14:textId="77777777" w:rsidR="0024537E" w:rsidRDefault="006F1050">
          <w:pPr>
            <w:pStyle w:val="TM3"/>
            <w:tabs>
              <w:tab w:val="right" w:leader="dot" w:pos="8636"/>
            </w:tabs>
            <w:rPr>
              <w:noProof/>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1D87D13" w14:textId="77777777" w:rsidR="0024537E" w:rsidRDefault="006F1050">
          <w:pPr>
            <w:pStyle w:val="TM3"/>
            <w:tabs>
              <w:tab w:val="right" w:leader="dot" w:pos="8636"/>
            </w:tabs>
            <w:rPr>
              <w:noProof/>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19433046" w14:textId="77777777" w:rsidR="0024537E" w:rsidRDefault="006F1050">
          <w:pPr>
            <w:pStyle w:val="TM3"/>
            <w:tabs>
              <w:tab w:val="right" w:leader="dot" w:pos="8636"/>
            </w:tabs>
            <w:rPr>
              <w:noProof/>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419FB656" w14:textId="77777777" w:rsidR="0024537E" w:rsidRDefault="006F1050">
          <w:pPr>
            <w:pStyle w:val="TM3"/>
            <w:tabs>
              <w:tab w:val="right" w:leader="dot" w:pos="8636"/>
            </w:tabs>
            <w:rPr>
              <w:noProof/>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722D0F8" w14:textId="77777777" w:rsidR="0024537E" w:rsidRDefault="006F1050">
          <w:pPr>
            <w:pStyle w:val="TM3"/>
            <w:tabs>
              <w:tab w:val="right" w:leader="dot" w:pos="8636"/>
            </w:tabs>
            <w:rPr>
              <w:noProof/>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7DB777C2" w14:textId="77777777" w:rsidR="00784432" w:rsidRDefault="00784432" w:rsidP="00C23982">
          <w:r>
            <w:rPr>
              <w:b/>
              <w:bCs/>
            </w:rPr>
            <w:fldChar w:fldCharType="end"/>
          </w:r>
        </w:p>
      </w:sdtContent>
    </w:sdt>
    <w:p w14:paraId="027A3A20" w14:textId="77777777" w:rsidR="00784432" w:rsidRDefault="00784432" w:rsidP="00C23982">
      <w:pPr>
        <w:rPr>
          <w:sz w:val="48"/>
        </w:rPr>
      </w:pPr>
    </w:p>
    <w:p w14:paraId="26149FCA" w14:textId="77777777" w:rsidR="00784432" w:rsidRDefault="00784432" w:rsidP="00C23982">
      <w:pPr>
        <w:rPr>
          <w:sz w:val="48"/>
        </w:rPr>
      </w:pPr>
      <w:r>
        <w:br w:type="page"/>
      </w:r>
    </w:p>
    <w:p w14:paraId="0042CAC7" w14:textId="77777777" w:rsidR="00784432" w:rsidRDefault="00784432" w:rsidP="00C23982">
      <w:pPr>
        <w:pStyle w:val="Titre2"/>
      </w:pPr>
      <w:bookmarkStart w:id="6" w:name="_Toc4140203"/>
      <w:r>
        <w:lastRenderedPageBreak/>
        <w:t>Présentation du projet</w:t>
      </w:r>
      <w:bookmarkEnd w:id="6"/>
    </w:p>
    <w:p w14:paraId="1D69D5DD" w14:textId="77777777" w:rsidR="00240348" w:rsidRPr="00240348" w:rsidRDefault="00240348" w:rsidP="00240348"/>
    <w:p w14:paraId="003E4127" w14:textId="77777777" w:rsidR="00C23982" w:rsidRDefault="00784432" w:rsidP="00C23982">
      <w:pPr>
        <w:pStyle w:val="Titre3"/>
        <w:ind w:firstLine="720"/>
        <w:jc w:val="both"/>
      </w:pPr>
      <w:bookmarkStart w:id="7" w:name="_Toc4140204"/>
      <w:r>
        <w:t>Enoncé général du besoin</w:t>
      </w:r>
      <w:bookmarkEnd w:id="7"/>
    </w:p>
    <w:p w14:paraId="6F562A11" w14:textId="77777777" w:rsidR="00C23982" w:rsidRDefault="00C23982" w:rsidP="00C23982">
      <w:pPr>
        <w:jc w:val="both"/>
      </w:pPr>
      <w:r>
        <w:t xml:space="preserve"> </w:t>
      </w:r>
    </w:p>
    <w:p w14:paraId="5798B128"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17D131D0" w14:textId="77777777" w:rsidR="00240348" w:rsidRDefault="00240348" w:rsidP="00015F1E">
      <w:pPr>
        <w:ind w:firstLine="720"/>
        <w:jc w:val="both"/>
      </w:pPr>
    </w:p>
    <w:p w14:paraId="4F70A9B7"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302BB151"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173E301E" w14:textId="77777777" w:rsidR="00015F1E" w:rsidRDefault="0024537E" w:rsidP="006F77CA">
      <w:pPr>
        <w:ind w:firstLine="720"/>
        <w:jc w:val="both"/>
      </w:pPr>
      <w:r>
        <w:t xml:space="preserve">- </w:t>
      </w:r>
      <w:r w:rsidR="005553BE">
        <w:t>les serre</w:t>
      </w:r>
      <w:r w:rsidR="006F77CA">
        <w:t>s</w:t>
      </w:r>
      <w:r w:rsidR="005553BE">
        <w:t xml:space="preserve"> chaudes</w:t>
      </w:r>
    </w:p>
    <w:p w14:paraId="47C8B182" w14:textId="77777777" w:rsidR="006F77CA" w:rsidRPr="00C23982" w:rsidRDefault="006F77CA" w:rsidP="006F77CA">
      <w:pPr>
        <w:ind w:firstLine="720"/>
        <w:jc w:val="both"/>
      </w:pPr>
    </w:p>
    <w:p w14:paraId="794EB46B" w14:textId="77777777" w:rsidR="006F77CA" w:rsidRDefault="00775DF3" w:rsidP="006F77CA">
      <w:pPr>
        <w:pStyle w:val="Titre3"/>
        <w:ind w:firstLine="720"/>
      </w:pPr>
      <w:bookmarkStart w:id="8" w:name="_Toc4140205"/>
      <w:r>
        <w:t>Aspect contractuel du projet</w:t>
      </w:r>
      <w:bookmarkEnd w:id="8"/>
    </w:p>
    <w:p w14:paraId="5B6C7829"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758FFD05" w14:textId="77777777" w:rsidTr="00A1205E">
        <w:trPr>
          <w:trHeight w:val="207"/>
        </w:trPr>
        <w:tc>
          <w:tcPr>
            <w:tcW w:w="3033" w:type="dxa"/>
          </w:tcPr>
          <w:p w14:paraId="6B4AB082" w14:textId="77777777" w:rsidR="00775DF3" w:rsidRDefault="00611F08" w:rsidP="00775DF3">
            <w:pPr>
              <w:jc w:val="both"/>
            </w:pPr>
            <w:r>
              <w:t>Commanditaire</w:t>
            </w:r>
          </w:p>
        </w:tc>
        <w:tc>
          <w:tcPr>
            <w:tcW w:w="5775" w:type="dxa"/>
          </w:tcPr>
          <w:p w14:paraId="2B624F7B" w14:textId="77777777" w:rsidR="00775DF3" w:rsidRDefault="00611F08" w:rsidP="00775DF3">
            <w:pPr>
              <w:jc w:val="both"/>
            </w:pPr>
            <w:r>
              <w:t>Groupe Olivier</w:t>
            </w:r>
          </w:p>
        </w:tc>
      </w:tr>
      <w:tr w:rsidR="00775DF3" w14:paraId="77EBD903" w14:textId="77777777" w:rsidTr="00A1205E">
        <w:trPr>
          <w:trHeight w:val="241"/>
        </w:trPr>
        <w:tc>
          <w:tcPr>
            <w:tcW w:w="3033" w:type="dxa"/>
          </w:tcPr>
          <w:p w14:paraId="2FEA92C4" w14:textId="77777777" w:rsidR="00775DF3" w:rsidRDefault="00611F08" w:rsidP="00775DF3">
            <w:pPr>
              <w:jc w:val="both"/>
            </w:pPr>
            <w:r>
              <w:t>Acteurs</w:t>
            </w:r>
          </w:p>
        </w:tc>
        <w:tc>
          <w:tcPr>
            <w:tcW w:w="5775" w:type="dxa"/>
          </w:tcPr>
          <w:p w14:paraId="550D3D0C" w14:textId="77777777" w:rsidR="00775DF3" w:rsidRDefault="00611F08" w:rsidP="00775DF3">
            <w:pPr>
              <w:jc w:val="both"/>
            </w:pPr>
            <w:r>
              <w:t>Jardinier</w:t>
            </w:r>
          </w:p>
        </w:tc>
      </w:tr>
      <w:tr w:rsidR="00775DF3" w14:paraId="42C10A08" w14:textId="77777777" w:rsidTr="00A1205E">
        <w:trPr>
          <w:trHeight w:val="261"/>
        </w:trPr>
        <w:tc>
          <w:tcPr>
            <w:tcW w:w="3033" w:type="dxa"/>
          </w:tcPr>
          <w:p w14:paraId="2DF13842" w14:textId="77777777" w:rsidR="00775DF3" w:rsidRDefault="00611F08" w:rsidP="00775DF3">
            <w:pPr>
              <w:jc w:val="both"/>
            </w:pPr>
            <w:r>
              <w:t>Temps de réalisation</w:t>
            </w:r>
          </w:p>
        </w:tc>
        <w:tc>
          <w:tcPr>
            <w:tcW w:w="5775" w:type="dxa"/>
          </w:tcPr>
          <w:p w14:paraId="1A0812AC" w14:textId="77777777" w:rsidR="00775DF3" w:rsidRDefault="00611F08" w:rsidP="00775DF3">
            <w:pPr>
              <w:jc w:val="both"/>
            </w:pPr>
            <w:r>
              <w:t>Du 8 janvier au 30 mai</w:t>
            </w:r>
          </w:p>
        </w:tc>
      </w:tr>
      <w:tr w:rsidR="00775DF3" w14:paraId="45F1DFD5" w14:textId="77777777" w:rsidTr="00A1205E">
        <w:trPr>
          <w:trHeight w:val="306"/>
        </w:trPr>
        <w:tc>
          <w:tcPr>
            <w:tcW w:w="3033" w:type="dxa"/>
          </w:tcPr>
          <w:p w14:paraId="02AA9B91" w14:textId="77777777" w:rsidR="00775DF3" w:rsidRDefault="00611F08" w:rsidP="00775DF3">
            <w:pPr>
              <w:jc w:val="both"/>
            </w:pPr>
            <w:r>
              <w:t>Equipe de développement</w:t>
            </w:r>
          </w:p>
        </w:tc>
        <w:tc>
          <w:tcPr>
            <w:tcW w:w="5775" w:type="dxa"/>
          </w:tcPr>
          <w:p w14:paraId="661EC82A" w14:textId="77777777" w:rsidR="00775DF3" w:rsidRDefault="00611F08" w:rsidP="00775DF3">
            <w:pPr>
              <w:jc w:val="both"/>
            </w:pPr>
            <w:r>
              <w:t>4 étudiants</w:t>
            </w:r>
          </w:p>
        </w:tc>
      </w:tr>
      <w:tr w:rsidR="00775DF3" w14:paraId="4AB4145D" w14:textId="77777777" w:rsidTr="00A1205E">
        <w:trPr>
          <w:trHeight w:val="285"/>
        </w:trPr>
        <w:tc>
          <w:tcPr>
            <w:tcW w:w="3033" w:type="dxa"/>
          </w:tcPr>
          <w:p w14:paraId="6B24C06C" w14:textId="77777777" w:rsidR="00775DF3" w:rsidRDefault="00611F08" w:rsidP="00775DF3">
            <w:pPr>
              <w:jc w:val="both"/>
            </w:pPr>
            <w:r>
              <w:t>Professeur référent</w:t>
            </w:r>
          </w:p>
        </w:tc>
        <w:tc>
          <w:tcPr>
            <w:tcW w:w="5775" w:type="dxa"/>
          </w:tcPr>
          <w:p w14:paraId="7BF6EB76" w14:textId="77777777" w:rsidR="00775DF3" w:rsidRDefault="00611F08" w:rsidP="00775DF3">
            <w:pPr>
              <w:jc w:val="both"/>
            </w:pPr>
            <w:r>
              <w:t>M</w:t>
            </w:r>
            <w:r w:rsidR="00A7736D">
              <w:t>.</w:t>
            </w:r>
            <w:r>
              <w:t xml:space="preserve"> Sébastien Angibaud</w:t>
            </w:r>
          </w:p>
        </w:tc>
      </w:tr>
    </w:tbl>
    <w:p w14:paraId="797E0F6B" w14:textId="77777777" w:rsidR="00775DF3" w:rsidRPr="00775DF3" w:rsidRDefault="00775DF3" w:rsidP="00775DF3">
      <w:pPr>
        <w:jc w:val="both"/>
      </w:pPr>
    </w:p>
    <w:p w14:paraId="742281B1" w14:textId="77777777" w:rsidR="00506DDF" w:rsidRDefault="00784432" w:rsidP="00EC0E47">
      <w:pPr>
        <w:pStyle w:val="Titre2"/>
        <w:ind w:firstLine="720"/>
      </w:pPr>
      <w:bookmarkStart w:id="9" w:name="_Toc4140206"/>
      <w:r>
        <w:t>Expression du besoin</w:t>
      </w:r>
      <w:bookmarkEnd w:id="9"/>
    </w:p>
    <w:p w14:paraId="6AD64D06" w14:textId="77777777" w:rsidR="00EC0E47" w:rsidRPr="00EC0E47" w:rsidRDefault="00EC0E47" w:rsidP="00EC0E47">
      <w:pPr>
        <w:jc w:val="both"/>
      </w:pPr>
    </w:p>
    <w:p w14:paraId="3A55C469"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075CB2E9" w14:textId="77777777" w:rsidR="00240348" w:rsidRDefault="00240348" w:rsidP="0024537E">
      <w:pPr>
        <w:jc w:val="both"/>
      </w:pPr>
    </w:p>
    <w:p w14:paraId="0A48420E"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11AC96A" w14:textId="77777777" w:rsidR="00240348" w:rsidRDefault="00240348" w:rsidP="0024537E">
      <w:pPr>
        <w:ind w:firstLine="720"/>
        <w:jc w:val="both"/>
      </w:pPr>
    </w:p>
    <w:p w14:paraId="4BAD8F12" w14:textId="77777777" w:rsidR="00145C28" w:rsidRDefault="00EC0E47" w:rsidP="0024537E">
      <w:pPr>
        <w:jc w:val="both"/>
      </w:pPr>
      <w:r>
        <w:lastRenderedPageBreak/>
        <w:tab/>
      </w:r>
      <w:r w:rsidR="000B1457">
        <w:t>L’application mobile servira à l’exploitant et au jardinier, ils pourront veiller sur l’environnement et les plants de la serre.</w:t>
      </w:r>
    </w:p>
    <w:p w14:paraId="5C567BC8" w14:textId="77777777" w:rsidR="00240348" w:rsidRDefault="00240348" w:rsidP="0024537E">
      <w:pPr>
        <w:jc w:val="both"/>
      </w:pPr>
    </w:p>
    <w:p w14:paraId="7CD7841D"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72F45248" w14:textId="77777777" w:rsidR="000B1457" w:rsidRPr="00775DF3" w:rsidRDefault="000B1457" w:rsidP="0024537E">
      <w:pPr>
        <w:jc w:val="both"/>
      </w:pPr>
    </w:p>
    <w:p w14:paraId="220576D7" w14:textId="77777777" w:rsidR="00784432" w:rsidRDefault="00784432" w:rsidP="00EB4E9D">
      <w:pPr>
        <w:pStyle w:val="Titre2"/>
        <w:ind w:firstLine="720"/>
      </w:pPr>
      <w:bookmarkStart w:id="10" w:name="_Toc4140207"/>
      <w:r>
        <w:t>Identification des équipements</w:t>
      </w:r>
      <w:bookmarkEnd w:id="10"/>
    </w:p>
    <w:p w14:paraId="46ACD21F" w14:textId="77777777" w:rsidR="00506DDF" w:rsidRDefault="00506DDF" w:rsidP="00506DDF"/>
    <w:p w14:paraId="6F05DC0E"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4ED7FB66"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4ED44AB3" w14:textId="77777777" w:rsidR="00341BCD" w:rsidRDefault="00341BCD" w:rsidP="00341BCD">
      <w:pPr>
        <w:pStyle w:val="Paragraphedeliste"/>
        <w:numPr>
          <w:ilvl w:val="0"/>
          <w:numId w:val="1"/>
        </w:numPr>
        <w:jc w:val="both"/>
      </w:pPr>
      <w:r>
        <w:t xml:space="preserve">Pluviomètre </w:t>
      </w:r>
      <w:r w:rsidR="009B2BAE">
        <w:t xml:space="preserve">Rain Collector II </w:t>
      </w:r>
      <w:r>
        <w:t>DAVIS</w:t>
      </w:r>
    </w:p>
    <w:p w14:paraId="41429C47" w14:textId="77777777" w:rsidR="00341BCD" w:rsidRDefault="00341BCD" w:rsidP="00341BCD">
      <w:pPr>
        <w:pStyle w:val="Paragraphedeliste"/>
        <w:numPr>
          <w:ilvl w:val="0"/>
          <w:numId w:val="1"/>
        </w:numPr>
        <w:jc w:val="both"/>
      </w:pPr>
      <w:r>
        <w:t>Capteur d’humidité intérieure DHT22</w:t>
      </w:r>
    </w:p>
    <w:p w14:paraId="3372352C" w14:textId="77777777" w:rsidR="00341BCD" w:rsidRDefault="008869BA" w:rsidP="00341BCD">
      <w:pPr>
        <w:pStyle w:val="Paragraphedeliste"/>
        <w:numPr>
          <w:ilvl w:val="0"/>
          <w:numId w:val="1"/>
        </w:numPr>
        <w:jc w:val="both"/>
      </w:pPr>
      <w:r>
        <w:t>Capteur de lumière TSL2591</w:t>
      </w:r>
    </w:p>
    <w:p w14:paraId="3F6EA99C" w14:textId="77777777" w:rsidR="009B2BAE" w:rsidRPr="00506DDF" w:rsidRDefault="009B2BAE" w:rsidP="00341BCD">
      <w:pPr>
        <w:pStyle w:val="Paragraphedeliste"/>
        <w:numPr>
          <w:ilvl w:val="0"/>
          <w:numId w:val="1"/>
        </w:numPr>
        <w:jc w:val="both"/>
      </w:pPr>
      <w:r>
        <w:t>Anémomètre-girouette 7911 DAVIS</w:t>
      </w:r>
    </w:p>
    <w:p w14:paraId="136D8A3C" w14:textId="77777777" w:rsidR="00C22B19" w:rsidRDefault="00C22B19" w:rsidP="00C23982">
      <w:pPr>
        <w:pStyle w:val="Titre3"/>
      </w:pPr>
    </w:p>
    <w:p w14:paraId="6C5CDAFD" w14:textId="77777777" w:rsidR="00784432" w:rsidRDefault="00784432" w:rsidP="00C23982">
      <w:pPr>
        <w:pStyle w:val="Titre3"/>
      </w:pPr>
      <w:bookmarkStart w:id="11" w:name="_Toc4140208"/>
      <w:r>
        <w:t xml:space="preserve">Synoptique du </w:t>
      </w:r>
      <w:r w:rsidR="00C22B19">
        <w:t>système</w:t>
      </w:r>
      <w:bookmarkEnd w:id="11"/>
    </w:p>
    <w:p w14:paraId="414A08C8" w14:textId="77777777" w:rsidR="00213F7E" w:rsidRPr="00213F7E" w:rsidRDefault="00213F7E" w:rsidP="00213F7E"/>
    <w:p w14:paraId="503FB7A6" w14:textId="77777777" w:rsidR="00C22B19" w:rsidRDefault="00F967FE" w:rsidP="00CE61B9">
      <w:pPr>
        <w:ind w:hanging="993"/>
        <w:jc w:val="both"/>
      </w:pPr>
      <w:r>
        <w:rPr>
          <w:noProof/>
        </w:rPr>
        <w:lastRenderedPageBreak/>
        <w:drawing>
          <wp:inline distT="0" distB="0" distL="0" distR="0" wp14:anchorId="47D8E6CA" wp14:editId="671AB29D">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14:paraId="377530B9" w14:textId="77777777" w:rsidR="00C22B19" w:rsidRPr="00C22B19" w:rsidRDefault="00C22B19" w:rsidP="00C22B19">
      <w:pPr>
        <w:jc w:val="both"/>
      </w:pPr>
    </w:p>
    <w:p w14:paraId="25DB05BF" w14:textId="77777777" w:rsidR="00784432" w:rsidRDefault="00784432" w:rsidP="00C23982">
      <w:pPr>
        <w:pStyle w:val="Titre3"/>
      </w:pPr>
      <w:bookmarkStart w:id="12" w:name="_Toc4140209"/>
      <w:r>
        <w:t xml:space="preserve">Description des </w:t>
      </w:r>
      <w:bookmarkEnd w:id="12"/>
      <w:r w:rsidR="0024537E">
        <w:t>outils</w:t>
      </w:r>
    </w:p>
    <w:p w14:paraId="5E783060" w14:textId="77777777" w:rsidR="00DE5713" w:rsidRDefault="00DE5713" w:rsidP="00DE5713">
      <w:pPr>
        <w:jc w:val="both"/>
      </w:pPr>
    </w:p>
    <w:p w14:paraId="43E4B15C"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3774F223" w14:textId="77777777" w:rsidR="00144A5B" w:rsidRDefault="00144A5B" w:rsidP="00144A5B">
      <w:pPr>
        <w:pStyle w:val="Paragraphedeliste"/>
        <w:jc w:val="both"/>
      </w:pPr>
    </w:p>
    <w:p w14:paraId="1C79E8C8"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0BE3FFC0" w14:textId="77777777" w:rsidR="00C22B19" w:rsidRDefault="00C22B19" w:rsidP="00C22B19">
      <w:pPr>
        <w:jc w:val="both"/>
      </w:pPr>
    </w:p>
    <w:p w14:paraId="44D719FA"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0B0C72A0" w14:textId="77777777" w:rsidR="00671324" w:rsidRDefault="00671324" w:rsidP="00671324">
      <w:pPr>
        <w:pStyle w:val="Paragraphedeliste"/>
        <w:jc w:val="both"/>
      </w:pPr>
    </w:p>
    <w:p w14:paraId="77961FB1" w14:textId="77777777"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554AB2A6" w14:textId="77777777" w:rsidR="00671324" w:rsidRDefault="00671324" w:rsidP="00671324">
      <w:pPr>
        <w:pStyle w:val="Paragraphedeliste"/>
        <w:jc w:val="both"/>
      </w:pPr>
    </w:p>
    <w:p w14:paraId="2DB47321" w14:textId="77777777"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14:paraId="7EB1973F" w14:textId="77777777" w:rsidR="001F0525" w:rsidRDefault="001F0525" w:rsidP="001F0525">
      <w:pPr>
        <w:pStyle w:val="Paragraphedeliste"/>
      </w:pPr>
    </w:p>
    <w:p w14:paraId="7E04390E"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030DC0F4" w14:textId="77777777" w:rsidR="00C17006" w:rsidRDefault="00C17006" w:rsidP="00C17006">
      <w:pPr>
        <w:pStyle w:val="Paragraphedeliste"/>
      </w:pPr>
    </w:p>
    <w:p w14:paraId="41B015A6"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1B3B6650" w14:textId="77777777" w:rsidR="00DE5713" w:rsidRDefault="00DE5713" w:rsidP="00DE5713">
      <w:pPr>
        <w:pStyle w:val="Paragraphedeliste"/>
      </w:pPr>
    </w:p>
    <w:p w14:paraId="50D0CFD9"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75C287ED" w14:textId="77777777" w:rsidR="00240348" w:rsidRDefault="00240348" w:rsidP="00240348">
      <w:pPr>
        <w:jc w:val="both"/>
      </w:pPr>
    </w:p>
    <w:p w14:paraId="42E595F8" w14:textId="77777777" w:rsidR="00240348" w:rsidRPr="00240348" w:rsidRDefault="00240348" w:rsidP="00240348">
      <w:pPr>
        <w:jc w:val="both"/>
      </w:pPr>
    </w:p>
    <w:p w14:paraId="7CB72322" w14:textId="77777777" w:rsidR="00784432" w:rsidRDefault="00784432" w:rsidP="00C23982">
      <w:pPr>
        <w:pStyle w:val="Titre2"/>
      </w:pPr>
      <w:bookmarkStart w:id="13" w:name="_Toc4140210"/>
      <w:r>
        <w:t>Identification du besoin</w:t>
      </w:r>
      <w:bookmarkEnd w:id="13"/>
    </w:p>
    <w:p w14:paraId="18CBB99A" w14:textId="77777777" w:rsidR="00784432" w:rsidRDefault="00784432" w:rsidP="00C23982">
      <w:pPr>
        <w:pStyle w:val="Titre3"/>
      </w:pPr>
      <w:bookmarkStart w:id="14" w:name="_Toc4140211"/>
      <w:r>
        <w:t>Besoins fonctionnels</w:t>
      </w:r>
      <w:bookmarkEnd w:id="14"/>
    </w:p>
    <w:p w14:paraId="5A9C124C" w14:textId="77777777" w:rsidR="00AA4B62" w:rsidRDefault="00AA4B62" w:rsidP="00AA4B62">
      <w:pPr>
        <w:jc w:val="both"/>
      </w:pPr>
    </w:p>
    <w:p w14:paraId="3076E725" w14:textId="77777777" w:rsidR="00283E8C" w:rsidRDefault="00283E8C" w:rsidP="005117B7">
      <w:pPr>
        <w:pStyle w:val="Paragraphedeliste"/>
        <w:numPr>
          <w:ilvl w:val="0"/>
          <w:numId w:val="1"/>
        </w:numPr>
        <w:jc w:val="both"/>
      </w:pPr>
      <w:r>
        <w:t>Réaliser des relevés</w:t>
      </w:r>
      <w:r w:rsidR="00084ACF">
        <w:t> :</w:t>
      </w:r>
    </w:p>
    <w:p w14:paraId="5C8E41BE" w14:textId="77777777" w:rsidR="00283E8C" w:rsidRDefault="00283E8C" w:rsidP="00283E8C">
      <w:pPr>
        <w:jc w:val="both"/>
      </w:pPr>
      <w:r>
        <w:t>Les capteurs transmettent les données à la carte de gestion.</w:t>
      </w:r>
    </w:p>
    <w:p w14:paraId="587D04EB" w14:textId="77777777" w:rsidR="00283E8C" w:rsidRDefault="00283E8C" w:rsidP="00283E8C">
      <w:pPr>
        <w:jc w:val="both"/>
      </w:pPr>
    </w:p>
    <w:p w14:paraId="4F327E9E" w14:textId="77777777" w:rsidR="00372D25" w:rsidRDefault="00372D25" w:rsidP="00372D25">
      <w:pPr>
        <w:pStyle w:val="Paragraphedeliste"/>
        <w:numPr>
          <w:ilvl w:val="0"/>
          <w:numId w:val="1"/>
        </w:numPr>
        <w:jc w:val="both"/>
      </w:pPr>
      <w:r>
        <w:t>Visualiser l’évolution d’une mesure</w:t>
      </w:r>
      <w:r w:rsidR="00084ACF">
        <w:t> :</w:t>
      </w:r>
    </w:p>
    <w:p w14:paraId="5F3045AB"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59ED9BE5" w14:textId="77777777" w:rsidR="00372D25" w:rsidRDefault="00372D25" w:rsidP="00084ACF">
      <w:pPr>
        <w:jc w:val="both"/>
      </w:pPr>
    </w:p>
    <w:p w14:paraId="0B8273D1" w14:textId="77777777" w:rsidR="00372D25" w:rsidRDefault="00372D25" w:rsidP="00372D25">
      <w:pPr>
        <w:pStyle w:val="Paragraphedeliste"/>
        <w:numPr>
          <w:ilvl w:val="0"/>
          <w:numId w:val="1"/>
        </w:numPr>
        <w:jc w:val="both"/>
      </w:pPr>
      <w:r>
        <w:t>Visualiser l’état de la serre</w:t>
      </w:r>
      <w:r w:rsidR="00084ACF">
        <w:t> :</w:t>
      </w:r>
    </w:p>
    <w:p w14:paraId="26A1C150" w14:textId="77777777" w:rsidR="00372D25" w:rsidRDefault="00372D25" w:rsidP="00372D25">
      <w:pPr>
        <w:jc w:val="both"/>
      </w:pPr>
      <w:r>
        <w:t>L’exploitant consultera l’application WEB pour afficher les dernières mesures enregistrées depuis la base de données.</w:t>
      </w:r>
    </w:p>
    <w:p w14:paraId="2681F03B" w14:textId="77777777" w:rsidR="00FB68B5" w:rsidRDefault="00FB68B5" w:rsidP="00896C38">
      <w:pPr>
        <w:jc w:val="both"/>
      </w:pPr>
    </w:p>
    <w:p w14:paraId="61E9DCED" w14:textId="77777777" w:rsidR="007A20BD" w:rsidRDefault="005117B7" w:rsidP="00283E8C">
      <w:pPr>
        <w:pStyle w:val="Paragraphedeliste"/>
        <w:numPr>
          <w:ilvl w:val="0"/>
          <w:numId w:val="1"/>
        </w:numPr>
        <w:jc w:val="both"/>
      </w:pPr>
      <w:r>
        <w:t>V</w:t>
      </w:r>
      <w:r w:rsidR="00B66D53">
        <w:t>isualiser l’état du système</w:t>
      </w:r>
      <w:r w:rsidR="00084ACF">
        <w:t> :</w:t>
      </w:r>
    </w:p>
    <w:p w14:paraId="63CD539A"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70D1D2D" w14:textId="77777777" w:rsidR="005117B7" w:rsidRDefault="005117B7" w:rsidP="00AA4B62">
      <w:pPr>
        <w:jc w:val="both"/>
      </w:pPr>
    </w:p>
    <w:p w14:paraId="2D252635" w14:textId="77777777" w:rsidR="00FB68B5" w:rsidRDefault="00B66D53" w:rsidP="00084ACF">
      <w:pPr>
        <w:pStyle w:val="Paragraphedeliste"/>
        <w:numPr>
          <w:ilvl w:val="0"/>
          <w:numId w:val="1"/>
        </w:numPr>
        <w:jc w:val="both"/>
      </w:pPr>
      <w:r>
        <w:t>Définir la périodicité des mesures</w:t>
      </w:r>
      <w:r w:rsidR="00084ACF">
        <w:t> :</w:t>
      </w:r>
    </w:p>
    <w:p w14:paraId="05379773" w14:textId="77777777" w:rsidR="00AA4B62" w:rsidRDefault="00497CD1" w:rsidP="00AA4B62">
      <w:pPr>
        <w:jc w:val="both"/>
      </w:pPr>
      <w:r>
        <w:t>L’exploitant choisira selon</w:t>
      </w:r>
      <w:r w:rsidR="00FB68B5">
        <w:t xml:space="preserve"> son besoin</w:t>
      </w:r>
    </w:p>
    <w:p w14:paraId="40B9C23C" w14:textId="77777777" w:rsidR="00FB68B5" w:rsidRPr="00AA4B62" w:rsidRDefault="00FB68B5" w:rsidP="00AA4B62">
      <w:pPr>
        <w:jc w:val="both"/>
      </w:pPr>
    </w:p>
    <w:p w14:paraId="315D5F20" w14:textId="77777777" w:rsidR="00784432" w:rsidRDefault="00784432" w:rsidP="00C23982">
      <w:pPr>
        <w:pStyle w:val="Titre3"/>
      </w:pPr>
      <w:bookmarkStart w:id="15" w:name="_Toc4140212"/>
      <w:r>
        <w:t>Besoins non-fonctionnels</w:t>
      </w:r>
      <w:bookmarkEnd w:id="15"/>
    </w:p>
    <w:p w14:paraId="6617149B" w14:textId="77777777" w:rsidR="00612493" w:rsidRDefault="00612493" w:rsidP="00612493">
      <w:pPr>
        <w:jc w:val="both"/>
      </w:pPr>
    </w:p>
    <w:p w14:paraId="1E7E712D" w14:textId="77777777" w:rsidR="00612493" w:rsidRPr="0042530B" w:rsidRDefault="00612493" w:rsidP="00612493">
      <w:pPr>
        <w:pStyle w:val="Paragraphedeliste"/>
        <w:numPr>
          <w:ilvl w:val="0"/>
          <w:numId w:val="3"/>
        </w:numPr>
        <w:jc w:val="both"/>
        <w:rPr>
          <w:b/>
        </w:rPr>
      </w:pPr>
      <w:r w:rsidRPr="0042530B">
        <w:rPr>
          <w:b/>
        </w:rPr>
        <w:lastRenderedPageBreak/>
        <w:t>Développement</w:t>
      </w:r>
    </w:p>
    <w:p w14:paraId="73C89047" w14:textId="77777777" w:rsidR="00612493" w:rsidRDefault="00612493" w:rsidP="00612493">
      <w:pPr>
        <w:ind w:left="720"/>
        <w:jc w:val="both"/>
      </w:pPr>
    </w:p>
    <w:p w14:paraId="7053F830" w14:textId="77777777" w:rsidR="00612493" w:rsidRDefault="00612493" w:rsidP="00612493">
      <w:pPr>
        <w:ind w:left="720"/>
        <w:jc w:val="both"/>
      </w:pPr>
      <w:r>
        <w:t xml:space="preserve">L’application Android sera </w:t>
      </w:r>
      <w:r w:rsidR="0042530B">
        <w:t>développée</w:t>
      </w:r>
      <w:r>
        <w:t xml:space="preserve"> en Java, sous Android Studio. </w:t>
      </w:r>
    </w:p>
    <w:p w14:paraId="60654824" w14:textId="77777777" w:rsidR="00612493" w:rsidRDefault="00612493" w:rsidP="00612493">
      <w:pPr>
        <w:ind w:left="720"/>
        <w:jc w:val="both"/>
      </w:pPr>
    </w:p>
    <w:p w14:paraId="288D6CEA" w14:textId="77777777" w:rsidR="00612493" w:rsidRDefault="00612493" w:rsidP="00612493">
      <w:pPr>
        <w:ind w:left="720"/>
        <w:jc w:val="both"/>
      </w:pPr>
      <w:r>
        <w:t>Les programmes d’acquisition des données, ainsi que le programme de base de la carte de gestion seront développés en Python 3</w:t>
      </w:r>
    </w:p>
    <w:p w14:paraId="54980CB2" w14:textId="77777777" w:rsidR="0042530B" w:rsidRDefault="0042530B" w:rsidP="00612493">
      <w:pPr>
        <w:ind w:left="720"/>
        <w:jc w:val="both"/>
      </w:pPr>
    </w:p>
    <w:p w14:paraId="682BF1A3" w14:textId="77777777" w:rsidR="00FB68B5" w:rsidRDefault="0042530B" w:rsidP="0042530B">
      <w:pPr>
        <w:ind w:left="720"/>
        <w:jc w:val="both"/>
      </w:pPr>
      <w:r>
        <w:t>Le langage UML sera utilisé pour permettre une analyse et une compréhension poussé du projet.</w:t>
      </w:r>
    </w:p>
    <w:p w14:paraId="78E1E668" w14:textId="77777777" w:rsidR="0042530B" w:rsidRDefault="0042530B" w:rsidP="0042530B">
      <w:pPr>
        <w:ind w:left="720"/>
        <w:jc w:val="both"/>
      </w:pPr>
    </w:p>
    <w:p w14:paraId="0D512F14" w14:textId="77777777" w:rsidR="0042530B" w:rsidRDefault="0042530B" w:rsidP="0042530B">
      <w:pPr>
        <w:pStyle w:val="Paragraphedeliste"/>
        <w:numPr>
          <w:ilvl w:val="0"/>
          <w:numId w:val="3"/>
        </w:numPr>
        <w:jc w:val="both"/>
        <w:rPr>
          <w:b/>
        </w:rPr>
      </w:pPr>
      <w:r w:rsidRPr="0042530B">
        <w:rPr>
          <w:b/>
        </w:rPr>
        <w:t>Contraintes financières</w:t>
      </w:r>
    </w:p>
    <w:p w14:paraId="7E87B926" w14:textId="77777777" w:rsidR="0042530B" w:rsidRPr="0042530B" w:rsidRDefault="0042530B" w:rsidP="0042530B">
      <w:pPr>
        <w:ind w:left="360"/>
        <w:jc w:val="both"/>
        <w:rPr>
          <w:b/>
        </w:rPr>
      </w:pPr>
    </w:p>
    <w:p w14:paraId="37D6F16C"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4BF89792" w14:textId="77777777" w:rsidR="0042530B" w:rsidRDefault="0042530B" w:rsidP="0042530B">
      <w:pPr>
        <w:pStyle w:val="Paragraphedeliste"/>
        <w:jc w:val="both"/>
      </w:pPr>
    </w:p>
    <w:p w14:paraId="1ADBA5FE" w14:textId="77777777" w:rsidR="00232D48" w:rsidRDefault="0042530B" w:rsidP="00232D48">
      <w:pPr>
        <w:pStyle w:val="Paragraphedeliste"/>
        <w:numPr>
          <w:ilvl w:val="0"/>
          <w:numId w:val="3"/>
        </w:numPr>
        <w:jc w:val="both"/>
        <w:rPr>
          <w:b/>
        </w:rPr>
      </w:pPr>
      <w:r w:rsidRPr="0042530B">
        <w:rPr>
          <w:b/>
        </w:rPr>
        <w:t>Contraintes qualité</w:t>
      </w:r>
    </w:p>
    <w:p w14:paraId="777BAE9A" w14:textId="77777777" w:rsidR="00F45075" w:rsidRDefault="00F45075" w:rsidP="00F45075">
      <w:pPr>
        <w:ind w:left="360"/>
        <w:jc w:val="both"/>
        <w:rPr>
          <w:b/>
        </w:rPr>
      </w:pPr>
    </w:p>
    <w:p w14:paraId="5EE64606"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43194C97" w14:textId="77777777" w:rsidR="00280FA6" w:rsidRPr="00F45075" w:rsidRDefault="00280FA6" w:rsidP="00280FA6">
      <w:pPr>
        <w:ind w:left="360"/>
        <w:jc w:val="both"/>
        <w:rPr>
          <w:b/>
        </w:rPr>
      </w:pPr>
    </w:p>
    <w:p w14:paraId="3C9C12B9"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4A872331" w14:textId="77777777" w:rsidR="00FB68B5" w:rsidRDefault="00FB68B5" w:rsidP="00FB68B5">
      <w:pPr>
        <w:jc w:val="both"/>
      </w:pPr>
    </w:p>
    <w:p w14:paraId="3D5DDC6D" w14:textId="77777777" w:rsidR="00F45075" w:rsidRPr="00FB68B5" w:rsidRDefault="00F45075" w:rsidP="00FB68B5">
      <w:pPr>
        <w:jc w:val="both"/>
      </w:pPr>
    </w:p>
    <w:p w14:paraId="54DE2254" w14:textId="77777777" w:rsidR="00784432" w:rsidRDefault="00784432" w:rsidP="00C23982">
      <w:pPr>
        <w:pStyle w:val="Titre2"/>
      </w:pPr>
      <w:bookmarkStart w:id="16" w:name="_Toc4140213"/>
      <w:r>
        <w:t>Ressources mise à dispositions</w:t>
      </w:r>
      <w:bookmarkEnd w:id="16"/>
    </w:p>
    <w:p w14:paraId="68D7DD76" w14:textId="77777777" w:rsidR="00784432" w:rsidRDefault="00784432" w:rsidP="00C23982">
      <w:pPr>
        <w:pStyle w:val="Titre3"/>
      </w:pPr>
      <w:bookmarkStart w:id="17" w:name="_Toc4140214"/>
      <w:r>
        <w:t>Ressources matérielles</w:t>
      </w:r>
      <w:bookmarkEnd w:id="17"/>
    </w:p>
    <w:p w14:paraId="3C57D5C1" w14:textId="77777777" w:rsidR="00752CE7" w:rsidRDefault="00752CE7" w:rsidP="00752CE7"/>
    <w:p w14:paraId="10B01772" w14:textId="77777777" w:rsidR="00752CE7" w:rsidRDefault="00752CE7" w:rsidP="00752CE7">
      <w:r>
        <w:t>Les ressources matérielles sont fournies par Saint Félix-La Salle :</w:t>
      </w:r>
    </w:p>
    <w:p w14:paraId="4E802B15" w14:textId="77777777" w:rsidR="00752CE7" w:rsidRDefault="00752CE7" w:rsidP="00752CE7"/>
    <w:p w14:paraId="2601A716"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bookmarkStart w:id="18" w:name="_GoBack"/>
      <w:bookmarkEnd w:id="18"/>
    </w:p>
    <w:p w14:paraId="2873C465" w14:textId="77777777" w:rsidR="009921C2" w:rsidRDefault="009921C2" w:rsidP="009921C2">
      <w:pPr>
        <w:ind w:left="360"/>
        <w:jc w:val="both"/>
      </w:pPr>
    </w:p>
    <w:p w14:paraId="7C422284" w14:textId="77777777" w:rsidR="00170FE4" w:rsidRDefault="00170FE4" w:rsidP="00170FE4">
      <w:pPr>
        <w:pStyle w:val="Paragraphedeliste"/>
        <w:numPr>
          <w:ilvl w:val="0"/>
          <w:numId w:val="1"/>
        </w:numPr>
        <w:jc w:val="both"/>
      </w:pPr>
      <w:r>
        <w:lastRenderedPageBreak/>
        <w:t>Un serveur Debian 8.7</w:t>
      </w:r>
      <w:r w:rsidR="005F0E16">
        <w:t xml:space="preserve"> hébergeant la base de données</w:t>
      </w:r>
      <w:r w:rsidR="00DD6C43">
        <w:t xml:space="preserve"> </w:t>
      </w:r>
      <w:r w:rsidR="00DD6C43" w:rsidRPr="00DD6C43">
        <w:rPr>
          <w:color w:val="FF0000"/>
        </w:rPr>
        <w:t>EXPLIQUER CHOIX VERSION DEBIAN</w:t>
      </w:r>
    </w:p>
    <w:p w14:paraId="10331B44" w14:textId="77777777" w:rsidR="009921C2" w:rsidRDefault="009921C2" w:rsidP="009921C2">
      <w:pPr>
        <w:jc w:val="both"/>
      </w:pPr>
    </w:p>
    <w:p w14:paraId="13A9B62E"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70BEB835" w14:textId="77777777" w:rsidR="009921C2" w:rsidRDefault="009921C2" w:rsidP="009921C2">
      <w:pPr>
        <w:ind w:left="360"/>
        <w:jc w:val="both"/>
      </w:pPr>
    </w:p>
    <w:p w14:paraId="5FADBD9E"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275033B0" w14:textId="77777777" w:rsidR="009921C2" w:rsidRDefault="009921C2" w:rsidP="00DD7E3A">
      <w:pPr>
        <w:jc w:val="both"/>
      </w:pPr>
    </w:p>
    <w:p w14:paraId="4ADB9FE2" w14:textId="77777777" w:rsidR="009921C2" w:rsidRDefault="00EA0576" w:rsidP="009921C2">
      <w:pPr>
        <w:pStyle w:val="Paragraphedeliste"/>
        <w:numPr>
          <w:ilvl w:val="0"/>
          <w:numId w:val="1"/>
        </w:numPr>
        <w:jc w:val="both"/>
      </w:pPr>
      <w:r>
        <w:t>Raspberry Pi 3</w:t>
      </w:r>
    </w:p>
    <w:p w14:paraId="66917CBD" w14:textId="77777777" w:rsidR="009921C2" w:rsidRDefault="009921C2" w:rsidP="009921C2">
      <w:pPr>
        <w:jc w:val="both"/>
      </w:pPr>
    </w:p>
    <w:p w14:paraId="766B3E1E" w14:textId="77777777" w:rsidR="00873015" w:rsidRDefault="00873015" w:rsidP="00EA0576">
      <w:pPr>
        <w:pStyle w:val="Paragraphedeliste"/>
        <w:numPr>
          <w:ilvl w:val="0"/>
          <w:numId w:val="1"/>
        </w:numPr>
        <w:jc w:val="both"/>
      </w:pPr>
      <w:r>
        <w:t xml:space="preserve">Arduino </w:t>
      </w:r>
      <w:r w:rsidRPr="00DD6C43">
        <w:t>MEGA</w:t>
      </w:r>
      <w:r w:rsidR="00F45075" w:rsidRPr="00DD6C43">
        <w:t>/UNO</w:t>
      </w:r>
      <w:r w:rsidR="00DD6C43">
        <w:t xml:space="preserve"> </w:t>
      </w:r>
    </w:p>
    <w:p w14:paraId="0B3AEE7A" w14:textId="77777777" w:rsidR="009921C2" w:rsidRDefault="009921C2" w:rsidP="009921C2">
      <w:pPr>
        <w:jc w:val="both"/>
      </w:pPr>
    </w:p>
    <w:p w14:paraId="6EDB6F3F"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347B52D" w14:textId="77777777" w:rsidR="009921C2" w:rsidRDefault="009921C2" w:rsidP="009921C2">
      <w:pPr>
        <w:jc w:val="both"/>
      </w:pPr>
    </w:p>
    <w:p w14:paraId="20FE71C4"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5C5F2DC4" w14:textId="77777777" w:rsidR="00CE61B9" w:rsidRDefault="00CE61B9" w:rsidP="00CE61B9">
      <w:pPr>
        <w:pStyle w:val="Paragraphedeliste"/>
      </w:pPr>
    </w:p>
    <w:p w14:paraId="4A6B8F92" w14:textId="77777777" w:rsidR="00CE61B9" w:rsidRDefault="00CE61B9" w:rsidP="00873015">
      <w:pPr>
        <w:pStyle w:val="Paragraphedeliste"/>
        <w:numPr>
          <w:ilvl w:val="0"/>
          <w:numId w:val="1"/>
        </w:numPr>
        <w:jc w:val="both"/>
      </w:pPr>
      <w:r>
        <w:t>2 capteurs de température ARIA pt-100 mis en place avec un Shield Libellium 4-20 Ma</w:t>
      </w:r>
    </w:p>
    <w:p w14:paraId="1B6FA5F0" w14:textId="77777777" w:rsidR="00DD7E3A" w:rsidRPr="00752CE7" w:rsidRDefault="00DD7E3A" w:rsidP="00DD7E3A">
      <w:pPr>
        <w:jc w:val="both"/>
      </w:pPr>
    </w:p>
    <w:p w14:paraId="253DB01F" w14:textId="77777777" w:rsidR="00784432" w:rsidRDefault="00784432" w:rsidP="00C23982">
      <w:pPr>
        <w:pStyle w:val="Titre3"/>
      </w:pPr>
      <w:bookmarkStart w:id="19" w:name="_Toc4140215"/>
      <w:r>
        <w:t>Ressources logicielle</w:t>
      </w:r>
      <w:r w:rsidR="00A7736D">
        <w:t>s</w:t>
      </w:r>
      <w:bookmarkEnd w:id="19"/>
    </w:p>
    <w:p w14:paraId="4A9A5720" w14:textId="77777777" w:rsidR="00313828" w:rsidRDefault="00313828" w:rsidP="00DD6C43">
      <w:pPr>
        <w:jc w:val="both"/>
      </w:pPr>
    </w:p>
    <w:p w14:paraId="1E0D3381" w14:textId="77777777" w:rsidR="00313828" w:rsidRDefault="00313828" w:rsidP="00E505EC"/>
    <w:p w14:paraId="7B7D9D46" w14:textId="77777777" w:rsidR="00313828" w:rsidRDefault="00313828" w:rsidP="00313828">
      <w:pPr>
        <w:pStyle w:val="Paragraphedeliste"/>
        <w:numPr>
          <w:ilvl w:val="0"/>
          <w:numId w:val="1"/>
        </w:numPr>
        <w:jc w:val="both"/>
      </w:pPr>
      <w:r>
        <w:t>Pour la documentation, revues nous utilisons la suite Office : Word et Powerpoint</w:t>
      </w:r>
    </w:p>
    <w:p w14:paraId="1D07763A" w14:textId="77777777" w:rsidR="00835DAA" w:rsidRDefault="00835DAA" w:rsidP="00835DAA">
      <w:pPr>
        <w:pStyle w:val="Paragraphedeliste"/>
        <w:jc w:val="both"/>
      </w:pPr>
    </w:p>
    <w:p w14:paraId="424F42D9" w14:textId="77777777" w:rsidR="00CD39CA" w:rsidRDefault="00313828" w:rsidP="00CD39CA">
      <w:pPr>
        <w:pStyle w:val="Paragraphedeliste"/>
        <w:numPr>
          <w:ilvl w:val="0"/>
          <w:numId w:val="1"/>
        </w:numPr>
        <w:jc w:val="both"/>
      </w:pPr>
      <w:r>
        <w:t>Pour le diagramme de Gantt : Microsoft Project 2013</w:t>
      </w:r>
    </w:p>
    <w:p w14:paraId="75C44603" w14:textId="77777777" w:rsidR="00CD39CA" w:rsidRDefault="00CD39CA" w:rsidP="00CD39CA">
      <w:pPr>
        <w:jc w:val="both"/>
      </w:pPr>
    </w:p>
    <w:p w14:paraId="05BED05D"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044C2939" w14:textId="77777777" w:rsidR="00CD39CA" w:rsidRDefault="00CD39CA" w:rsidP="00CD39CA">
      <w:pPr>
        <w:jc w:val="both"/>
      </w:pPr>
    </w:p>
    <w:p w14:paraId="78D63457" w14:textId="77777777" w:rsidR="0054294F" w:rsidRDefault="0054294F" w:rsidP="0054294F">
      <w:pPr>
        <w:pStyle w:val="Paragraphedeliste"/>
        <w:numPr>
          <w:ilvl w:val="0"/>
          <w:numId w:val="1"/>
        </w:numPr>
        <w:jc w:val="both"/>
      </w:pPr>
      <w:r>
        <w:t>Pour les diagrammes réseau : Edraw ou Microsoft Paint</w:t>
      </w:r>
    </w:p>
    <w:p w14:paraId="4CA2D621" w14:textId="77777777" w:rsidR="00CD39CA" w:rsidRDefault="00CD39CA" w:rsidP="00CD39CA">
      <w:pPr>
        <w:jc w:val="both"/>
      </w:pPr>
    </w:p>
    <w:p w14:paraId="1DFD98D1"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06432C12" wp14:editId="59FE6BC1">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24DC41D3" w14:textId="77777777" w:rsidR="00DD6C43" w:rsidRDefault="00937E79" w:rsidP="00F9779D">
      <w:pPr>
        <w:ind w:left="360"/>
        <w:jc w:val="both"/>
      </w:pPr>
      <w:r>
        <w:rPr>
          <w:noProof/>
        </w:rPr>
        <w:lastRenderedPageBreak/>
        <w:drawing>
          <wp:inline distT="0" distB="0" distL="0" distR="0" wp14:anchorId="1078B451" wp14:editId="01AA3BCE">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30D60276" w14:textId="77777777" w:rsidR="00DD6C43" w:rsidRDefault="00DD6C43" w:rsidP="0054294F">
      <w:pPr>
        <w:ind w:left="360"/>
        <w:jc w:val="both"/>
      </w:pPr>
    </w:p>
    <w:p w14:paraId="1D29354C" w14:textId="77777777" w:rsidR="00DD6C43" w:rsidRDefault="00DD6C43" w:rsidP="0054294F">
      <w:pPr>
        <w:ind w:left="360"/>
        <w:jc w:val="both"/>
      </w:pPr>
    </w:p>
    <w:p w14:paraId="50EE6293" w14:textId="77777777" w:rsidR="00DD6C43" w:rsidRDefault="00DD6C43" w:rsidP="0054294F">
      <w:pPr>
        <w:ind w:left="360"/>
        <w:jc w:val="both"/>
      </w:pPr>
    </w:p>
    <w:p w14:paraId="6448838E" w14:textId="77777777" w:rsidR="00DD6C43" w:rsidRDefault="00DD6C43" w:rsidP="0054294F">
      <w:pPr>
        <w:ind w:left="360"/>
        <w:jc w:val="both"/>
      </w:pPr>
    </w:p>
    <w:p w14:paraId="4CEBDCD7" w14:textId="77777777" w:rsidR="00DD6C43" w:rsidRDefault="00DD6C43" w:rsidP="0054294F">
      <w:pPr>
        <w:ind w:left="360"/>
        <w:jc w:val="both"/>
      </w:pPr>
    </w:p>
    <w:p w14:paraId="0F84006C" w14:textId="77777777" w:rsidR="00DD6C43" w:rsidRDefault="00DD6C43" w:rsidP="0054294F">
      <w:pPr>
        <w:ind w:left="360"/>
        <w:jc w:val="both"/>
      </w:pPr>
    </w:p>
    <w:p w14:paraId="5610DA51" w14:textId="77777777" w:rsidR="0054294F" w:rsidRDefault="0054294F" w:rsidP="0054294F">
      <w:pPr>
        <w:ind w:left="360"/>
        <w:jc w:val="both"/>
      </w:pPr>
      <w:r>
        <w:t xml:space="preserve">Les logiciels suivants nous sont </w:t>
      </w:r>
      <w:r w:rsidR="000238B2">
        <w:t>propos</w:t>
      </w:r>
      <w:r w:rsidR="003664F8">
        <w:t>és</w:t>
      </w:r>
      <w:r>
        <w:t> :</w:t>
      </w:r>
    </w:p>
    <w:p w14:paraId="5F944046" w14:textId="77777777" w:rsidR="0054294F" w:rsidRDefault="0054294F" w:rsidP="0054294F">
      <w:pPr>
        <w:ind w:left="360"/>
        <w:jc w:val="both"/>
      </w:pPr>
    </w:p>
    <w:p w14:paraId="55729804" w14:textId="77777777" w:rsidR="0054294F" w:rsidRDefault="0054294F" w:rsidP="0054294F">
      <w:pPr>
        <w:pStyle w:val="Paragraphedeliste"/>
        <w:numPr>
          <w:ilvl w:val="0"/>
          <w:numId w:val="1"/>
        </w:numPr>
        <w:jc w:val="both"/>
      </w:pPr>
      <w:r>
        <w:t>Android Studio pour le développement de l’application Android</w:t>
      </w:r>
    </w:p>
    <w:p w14:paraId="283EC272" w14:textId="77777777" w:rsidR="00CD39CA" w:rsidRDefault="00CD39CA" w:rsidP="00CD39CA">
      <w:pPr>
        <w:jc w:val="both"/>
      </w:pPr>
    </w:p>
    <w:p w14:paraId="0AB665F6"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127239FB" w14:textId="77777777" w:rsidR="00E505EC" w:rsidRPr="00E505EC" w:rsidRDefault="00E505EC" w:rsidP="00E505EC"/>
    <w:p w14:paraId="4326FAB8" w14:textId="77777777" w:rsidR="00F9779D" w:rsidRDefault="00F9779D" w:rsidP="00C23982">
      <w:pPr>
        <w:pStyle w:val="Titre2"/>
      </w:pPr>
      <w:bookmarkStart w:id="20" w:name="_Toc4140217"/>
    </w:p>
    <w:p w14:paraId="496D48F3" w14:textId="77777777" w:rsidR="00F9779D" w:rsidRDefault="00F9779D" w:rsidP="00C23982">
      <w:pPr>
        <w:pStyle w:val="Titre2"/>
      </w:pPr>
    </w:p>
    <w:p w14:paraId="00945F88" w14:textId="77777777" w:rsidR="00F9779D" w:rsidRDefault="00F9779D" w:rsidP="00C23982">
      <w:pPr>
        <w:pStyle w:val="Titre2"/>
      </w:pPr>
    </w:p>
    <w:p w14:paraId="5721A24C" w14:textId="77777777" w:rsidR="00F9779D" w:rsidRDefault="00F9779D" w:rsidP="00C23982">
      <w:pPr>
        <w:pStyle w:val="Titre2"/>
      </w:pPr>
    </w:p>
    <w:p w14:paraId="405C18CC" w14:textId="77777777" w:rsidR="009F6770" w:rsidRDefault="009F6770" w:rsidP="00C23982">
      <w:pPr>
        <w:pStyle w:val="Titre2"/>
      </w:pPr>
      <w:r>
        <w:t>Analyse</w:t>
      </w:r>
      <w:bookmarkEnd w:id="20"/>
    </w:p>
    <w:p w14:paraId="28303196" w14:textId="77777777" w:rsidR="00F9779D" w:rsidRPr="00F9779D" w:rsidRDefault="00F9779D" w:rsidP="00F9779D"/>
    <w:p w14:paraId="5BEB1B69" w14:textId="77777777" w:rsidR="009F6770" w:rsidRDefault="009F6770" w:rsidP="00C23982">
      <w:pPr>
        <w:pStyle w:val="Titre3"/>
      </w:pPr>
      <w:bookmarkStart w:id="21" w:name="_Toc4140218"/>
      <w:r>
        <w:t>Tâches à réaliser</w:t>
      </w:r>
      <w:bookmarkEnd w:id="21"/>
    </w:p>
    <w:p w14:paraId="658775C4" w14:textId="77777777" w:rsidR="00500592" w:rsidRPr="00500592" w:rsidRDefault="00500592" w:rsidP="00500592"/>
    <w:p w14:paraId="18BDCC41" w14:textId="77777777" w:rsidR="005B3EB2" w:rsidRDefault="005B3EB2" w:rsidP="006624E8">
      <w:r w:rsidRPr="005B3EB2">
        <w:rPr>
          <w:u w:val="single"/>
        </w:rPr>
        <w:t>Etudiant n°1</w:t>
      </w:r>
      <w:r>
        <w:t> :</w:t>
      </w:r>
    </w:p>
    <w:p w14:paraId="44518A3E" w14:textId="77777777" w:rsidR="006624E8" w:rsidRDefault="006624E8" w:rsidP="006624E8"/>
    <w:p w14:paraId="073141F2" w14:textId="77777777" w:rsidR="006624E8" w:rsidRDefault="006624E8" w:rsidP="006624E8">
      <w:pPr>
        <w:pStyle w:val="Paragraphedeliste"/>
        <w:numPr>
          <w:ilvl w:val="0"/>
          <w:numId w:val="1"/>
        </w:numPr>
      </w:pPr>
      <w:r>
        <w:t>Installation de la carte gestion</w:t>
      </w:r>
    </w:p>
    <w:p w14:paraId="07BB9717"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42A00D58" w14:textId="77777777" w:rsidR="005B3EB2" w:rsidRDefault="006624E8" w:rsidP="006624E8">
      <w:pPr>
        <w:pStyle w:val="Paragraphedeliste"/>
        <w:numPr>
          <w:ilvl w:val="0"/>
          <w:numId w:val="1"/>
        </w:numPr>
        <w:jc w:val="both"/>
      </w:pPr>
      <w:r>
        <w:t>Etude, gestion du protocole de l’anémomètre-girouette</w:t>
      </w:r>
    </w:p>
    <w:p w14:paraId="112CC775" w14:textId="77777777" w:rsidR="00500592" w:rsidRDefault="00500592" w:rsidP="006624E8">
      <w:pPr>
        <w:pStyle w:val="Paragraphedeliste"/>
        <w:numPr>
          <w:ilvl w:val="0"/>
          <w:numId w:val="1"/>
        </w:numPr>
        <w:jc w:val="both"/>
      </w:pPr>
      <w:r>
        <w:t>Acquisition de la mesure direction et force du vent</w:t>
      </w:r>
    </w:p>
    <w:p w14:paraId="7DEC88D9" w14:textId="77777777" w:rsidR="006624E8" w:rsidRDefault="006624E8" w:rsidP="006624E8">
      <w:pPr>
        <w:pStyle w:val="Paragraphedeliste"/>
      </w:pPr>
    </w:p>
    <w:p w14:paraId="764AF99F" w14:textId="77777777" w:rsidR="006624E8" w:rsidRDefault="006624E8" w:rsidP="006624E8">
      <w:r w:rsidRPr="006624E8">
        <w:rPr>
          <w:u w:val="single"/>
        </w:rPr>
        <w:t>Etudiant n°2</w:t>
      </w:r>
      <w:r>
        <w:t> :</w:t>
      </w:r>
    </w:p>
    <w:p w14:paraId="35572E4A" w14:textId="77777777" w:rsidR="006624E8" w:rsidRDefault="006624E8" w:rsidP="006624E8"/>
    <w:p w14:paraId="6C97AB84" w14:textId="77777777" w:rsidR="006624E8" w:rsidRDefault="006624E8" w:rsidP="006624E8">
      <w:pPr>
        <w:pStyle w:val="Paragraphedeliste"/>
        <w:numPr>
          <w:ilvl w:val="0"/>
          <w:numId w:val="1"/>
        </w:numPr>
      </w:pPr>
      <w:r>
        <w:t>Etude et configuration réseau du matériel</w:t>
      </w:r>
    </w:p>
    <w:p w14:paraId="119BD09B" w14:textId="77777777" w:rsidR="006624E8" w:rsidRDefault="006624E8" w:rsidP="006624E8">
      <w:pPr>
        <w:pStyle w:val="Paragraphedeliste"/>
        <w:numPr>
          <w:ilvl w:val="0"/>
          <w:numId w:val="1"/>
        </w:numPr>
      </w:pPr>
      <w:r>
        <w:t>Réalisation de l’application web de visualisation périodique</w:t>
      </w:r>
    </w:p>
    <w:p w14:paraId="219E8248" w14:textId="77777777" w:rsidR="00500592" w:rsidRDefault="00500592" w:rsidP="006624E8">
      <w:pPr>
        <w:pStyle w:val="Paragraphedeliste"/>
        <w:numPr>
          <w:ilvl w:val="0"/>
          <w:numId w:val="1"/>
        </w:numPr>
      </w:pPr>
      <w:r>
        <w:t>Acquisition de la mesure hygrométrie</w:t>
      </w:r>
    </w:p>
    <w:p w14:paraId="58F8D1EE" w14:textId="77777777" w:rsidR="006624E8" w:rsidRDefault="006624E8" w:rsidP="006624E8">
      <w:pPr>
        <w:pStyle w:val="Paragraphedeliste"/>
      </w:pPr>
    </w:p>
    <w:p w14:paraId="5C9A8621" w14:textId="77777777" w:rsidR="006624E8" w:rsidRDefault="006624E8" w:rsidP="006624E8">
      <w:pPr>
        <w:rPr>
          <w:u w:val="single"/>
        </w:rPr>
      </w:pPr>
      <w:r w:rsidRPr="006624E8">
        <w:rPr>
          <w:u w:val="single"/>
        </w:rPr>
        <w:t>Etudiant n°3</w:t>
      </w:r>
      <w:r>
        <w:rPr>
          <w:u w:val="single"/>
        </w:rPr>
        <w:t> :</w:t>
      </w:r>
    </w:p>
    <w:p w14:paraId="2F1884B1" w14:textId="77777777" w:rsidR="006624E8" w:rsidRDefault="006624E8" w:rsidP="006624E8">
      <w:pPr>
        <w:rPr>
          <w:u w:val="single"/>
        </w:rPr>
      </w:pPr>
    </w:p>
    <w:p w14:paraId="5AA758EF" w14:textId="77777777" w:rsidR="006624E8" w:rsidRPr="006624E8" w:rsidRDefault="006624E8" w:rsidP="006624E8">
      <w:pPr>
        <w:pStyle w:val="Paragraphedeliste"/>
        <w:numPr>
          <w:ilvl w:val="0"/>
          <w:numId w:val="1"/>
        </w:numPr>
        <w:rPr>
          <w:u w:val="single"/>
        </w:rPr>
      </w:pPr>
      <w:r>
        <w:t>Installation et configuration de la base de données</w:t>
      </w:r>
    </w:p>
    <w:p w14:paraId="610BB279" w14:textId="77777777" w:rsidR="00500592" w:rsidRPr="00500592" w:rsidRDefault="006624E8" w:rsidP="00500592">
      <w:pPr>
        <w:pStyle w:val="Paragraphedeliste"/>
        <w:numPr>
          <w:ilvl w:val="0"/>
          <w:numId w:val="1"/>
        </w:numPr>
        <w:rPr>
          <w:u w:val="single"/>
        </w:rPr>
      </w:pPr>
      <w:r>
        <w:t xml:space="preserve">Réalisation de l’application web </w:t>
      </w:r>
      <w:r w:rsidR="00500592">
        <w:t>de visualisation en temps réel</w:t>
      </w:r>
    </w:p>
    <w:p w14:paraId="18CAAA25" w14:textId="77777777" w:rsidR="00500592" w:rsidRPr="00500592" w:rsidRDefault="00500592" w:rsidP="00500592">
      <w:pPr>
        <w:pStyle w:val="Paragraphedeliste"/>
        <w:numPr>
          <w:ilvl w:val="0"/>
          <w:numId w:val="1"/>
        </w:numPr>
        <w:rPr>
          <w:u w:val="single"/>
        </w:rPr>
      </w:pPr>
      <w:r>
        <w:t xml:space="preserve">Acquisition de la mesure température sous serre et température de l’eau </w:t>
      </w:r>
    </w:p>
    <w:p w14:paraId="31EE0D48" w14:textId="77777777" w:rsidR="00500592" w:rsidRDefault="00500592" w:rsidP="00500592">
      <w:pPr>
        <w:rPr>
          <w:u w:val="single"/>
        </w:rPr>
      </w:pPr>
    </w:p>
    <w:p w14:paraId="148053B5" w14:textId="77777777" w:rsidR="00500592" w:rsidRDefault="00500592" w:rsidP="00500592">
      <w:pPr>
        <w:rPr>
          <w:u w:val="single"/>
        </w:rPr>
      </w:pPr>
      <w:r>
        <w:rPr>
          <w:u w:val="single"/>
        </w:rPr>
        <w:t>Etudiant n°4 :</w:t>
      </w:r>
    </w:p>
    <w:p w14:paraId="1A180459" w14:textId="77777777" w:rsidR="00500592" w:rsidRDefault="00500592" w:rsidP="00500592">
      <w:pPr>
        <w:rPr>
          <w:u w:val="single"/>
        </w:rPr>
      </w:pPr>
    </w:p>
    <w:p w14:paraId="266B89A6" w14:textId="77777777" w:rsidR="00500592" w:rsidRPr="00500592" w:rsidRDefault="00500592" w:rsidP="00500592">
      <w:pPr>
        <w:pStyle w:val="Paragraphedeliste"/>
        <w:numPr>
          <w:ilvl w:val="0"/>
          <w:numId w:val="1"/>
        </w:numPr>
        <w:rPr>
          <w:u w:val="single"/>
        </w:rPr>
      </w:pPr>
      <w:r>
        <w:t>Réalisation de l’application Android</w:t>
      </w:r>
    </w:p>
    <w:p w14:paraId="068C6B71" w14:textId="77777777" w:rsidR="00500592" w:rsidRPr="00D465EC" w:rsidRDefault="00500592" w:rsidP="00500592">
      <w:pPr>
        <w:pStyle w:val="Paragraphedeliste"/>
        <w:numPr>
          <w:ilvl w:val="0"/>
          <w:numId w:val="1"/>
        </w:numPr>
        <w:rPr>
          <w:u w:val="single"/>
        </w:rPr>
      </w:pPr>
      <w:r>
        <w:t>Acquisition de la mesure pluviométrie</w:t>
      </w:r>
    </w:p>
    <w:p w14:paraId="54028220" w14:textId="77777777" w:rsidR="00D465EC" w:rsidRDefault="00D465EC" w:rsidP="00D465EC">
      <w:pPr>
        <w:rPr>
          <w:u w:val="single"/>
        </w:rPr>
      </w:pPr>
    </w:p>
    <w:p w14:paraId="7F46E8AD" w14:textId="77777777" w:rsidR="00D465EC" w:rsidRDefault="00D465EC" w:rsidP="00D465EC">
      <w:pPr>
        <w:rPr>
          <w:u w:val="single"/>
        </w:rPr>
      </w:pPr>
    </w:p>
    <w:p w14:paraId="5E5939FE" w14:textId="77777777" w:rsidR="00D465EC" w:rsidRPr="00D465EC" w:rsidRDefault="00D465EC" w:rsidP="00D465EC">
      <w:pPr>
        <w:rPr>
          <w:u w:val="single"/>
        </w:rPr>
      </w:pPr>
    </w:p>
    <w:p w14:paraId="2012BCF0" w14:textId="77777777" w:rsidR="006624E8" w:rsidRPr="005B3EB2" w:rsidRDefault="006624E8" w:rsidP="006624E8">
      <w:pPr>
        <w:pStyle w:val="Paragraphedeliste"/>
      </w:pPr>
    </w:p>
    <w:p w14:paraId="09E6F9BD" w14:textId="77777777" w:rsidR="00CE61B9" w:rsidRDefault="00CE61B9" w:rsidP="00C23982">
      <w:pPr>
        <w:pStyle w:val="Titre3"/>
      </w:pPr>
      <w:bookmarkStart w:id="22" w:name="_Toc4140219"/>
    </w:p>
    <w:p w14:paraId="7D078420" w14:textId="77777777" w:rsidR="00CE61B9" w:rsidRPr="00F9779D" w:rsidRDefault="00F9779D" w:rsidP="00C23982">
      <w:pPr>
        <w:pStyle w:val="Titre3"/>
        <w:rPr>
          <w:color w:val="C00000"/>
        </w:rPr>
      </w:pPr>
      <w:r w:rsidRPr="00F9779D">
        <w:rPr>
          <w:color w:val="C00000"/>
        </w:rPr>
        <w:t>METTRE ICI L’EXPLICATION DE VOS CHOIX, EXPLIQUER LES METHODES CHOISIES</w:t>
      </w:r>
    </w:p>
    <w:p w14:paraId="2464AFDF" w14:textId="77777777" w:rsidR="00CE61B9" w:rsidRDefault="00CE61B9" w:rsidP="00C23982">
      <w:pPr>
        <w:pStyle w:val="Titre3"/>
      </w:pPr>
    </w:p>
    <w:p w14:paraId="45BBB562" w14:textId="77777777" w:rsidR="00CE61B9" w:rsidRDefault="00CE61B9" w:rsidP="00C23982">
      <w:pPr>
        <w:pStyle w:val="Titre3"/>
      </w:pPr>
    </w:p>
    <w:p w14:paraId="4D2A535B" w14:textId="77777777" w:rsidR="00CE61B9" w:rsidRDefault="00CE61B9" w:rsidP="00C23982">
      <w:pPr>
        <w:pStyle w:val="Titre3"/>
      </w:pPr>
    </w:p>
    <w:p w14:paraId="6BCCB355" w14:textId="77777777" w:rsidR="00CE61B9" w:rsidRDefault="00CE61B9" w:rsidP="00C23982">
      <w:pPr>
        <w:pStyle w:val="Titre3"/>
      </w:pPr>
    </w:p>
    <w:p w14:paraId="2708A596" w14:textId="77777777" w:rsidR="009F6770" w:rsidRDefault="009F6770" w:rsidP="00C23982">
      <w:pPr>
        <w:pStyle w:val="Titre3"/>
      </w:pPr>
      <w:r>
        <w:t>Identification des acteurs</w:t>
      </w:r>
      <w:bookmarkEnd w:id="22"/>
    </w:p>
    <w:p w14:paraId="11C53FF1" w14:textId="77777777" w:rsidR="00CA5B00" w:rsidRPr="00CA5B00" w:rsidRDefault="00CA5B00" w:rsidP="00CA5B00"/>
    <w:p w14:paraId="5732A8DC" w14:textId="77777777" w:rsidR="00E03016" w:rsidRDefault="001020E1" w:rsidP="001020E1">
      <w:pPr>
        <w:pStyle w:val="Sous-titre"/>
        <w:rPr>
          <w:u w:val="single"/>
        </w:rPr>
      </w:pPr>
      <w:r w:rsidRPr="001020E1">
        <w:rPr>
          <w:u w:val="single"/>
        </w:rPr>
        <w:t>L’exploitant de la serre</w:t>
      </w:r>
      <w:r>
        <w:rPr>
          <w:u w:val="single"/>
        </w:rPr>
        <w:t> :</w:t>
      </w:r>
    </w:p>
    <w:p w14:paraId="4D84F57C"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00CA6FAA" w14:textId="77777777" w:rsidR="00CA5B00" w:rsidRDefault="00CA5B00" w:rsidP="001020E1">
      <w:pPr>
        <w:jc w:val="both"/>
      </w:pPr>
    </w:p>
    <w:p w14:paraId="712A8986" w14:textId="77777777" w:rsidR="001020E1" w:rsidRDefault="001020E1" w:rsidP="001020E1">
      <w:pPr>
        <w:jc w:val="both"/>
      </w:pPr>
      <w:r>
        <w:t>Il devra également pouvoir consulter les mesures stockées, en choisissant la période de la visualisation, c’est-à-dire jour/semaine/mois/année.</w:t>
      </w:r>
    </w:p>
    <w:p w14:paraId="07EABF70" w14:textId="77777777" w:rsidR="00CA5B00" w:rsidRDefault="00CA5B00" w:rsidP="001020E1">
      <w:pPr>
        <w:jc w:val="both"/>
      </w:pPr>
    </w:p>
    <w:p w14:paraId="53BEDDF7" w14:textId="77777777" w:rsidR="00E03016" w:rsidRDefault="001020E1" w:rsidP="00CA5B00">
      <w:pPr>
        <w:jc w:val="both"/>
      </w:pPr>
      <w:r>
        <w:t>L’exploitant pourra utiliser le système sans compétences informatiques.</w:t>
      </w:r>
    </w:p>
    <w:p w14:paraId="5C5621FF" w14:textId="77777777" w:rsidR="00155DAD" w:rsidRDefault="00155DAD" w:rsidP="00CA5B00">
      <w:pPr>
        <w:jc w:val="both"/>
      </w:pPr>
    </w:p>
    <w:p w14:paraId="6F632899" w14:textId="77777777" w:rsidR="008C633A" w:rsidRDefault="008C633A" w:rsidP="00CA5B00">
      <w:pPr>
        <w:jc w:val="both"/>
      </w:pPr>
      <w:r w:rsidRPr="008C633A">
        <w:rPr>
          <w:rStyle w:val="Sous-titreCar"/>
          <w:u w:val="single"/>
        </w:rPr>
        <w:t>Le jardinier :</w:t>
      </w:r>
      <w:r w:rsidRPr="008C633A">
        <w:t xml:space="preserve"> </w:t>
      </w:r>
    </w:p>
    <w:p w14:paraId="4A19642D"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4B24F015" w14:textId="77777777" w:rsidR="00E03016" w:rsidRDefault="00E03016" w:rsidP="008C633A">
      <w:pPr>
        <w:jc w:val="both"/>
      </w:pPr>
    </w:p>
    <w:p w14:paraId="631B3862" w14:textId="77777777" w:rsidR="00F9779D" w:rsidRDefault="00F9779D" w:rsidP="008C633A">
      <w:pPr>
        <w:pStyle w:val="Titre3"/>
      </w:pPr>
      <w:bookmarkStart w:id="23" w:name="_Toc4140220"/>
    </w:p>
    <w:p w14:paraId="264EF0E1" w14:textId="77777777" w:rsidR="00F9779D" w:rsidRDefault="00F9779D" w:rsidP="008C633A">
      <w:pPr>
        <w:pStyle w:val="Titre3"/>
      </w:pPr>
    </w:p>
    <w:p w14:paraId="3D7BA315" w14:textId="77777777" w:rsidR="00F9779D" w:rsidRDefault="00F9779D" w:rsidP="00F9779D">
      <w:pPr>
        <w:pStyle w:val="Titre3"/>
        <w:rPr>
          <w:color w:val="C00000"/>
        </w:rPr>
      </w:pPr>
    </w:p>
    <w:p w14:paraId="4B2C3113" w14:textId="77777777" w:rsidR="00F9779D" w:rsidRDefault="00F9779D" w:rsidP="00F9779D">
      <w:pPr>
        <w:pStyle w:val="Titre3"/>
        <w:rPr>
          <w:color w:val="C00000"/>
        </w:rPr>
      </w:pPr>
    </w:p>
    <w:p w14:paraId="79637493" w14:textId="77777777" w:rsidR="00F9779D" w:rsidRPr="00F9779D" w:rsidRDefault="00F9779D" w:rsidP="00F9779D">
      <w:pPr>
        <w:pStyle w:val="Titre3"/>
        <w:rPr>
          <w:color w:val="C00000"/>
        </w:rPr>
      </w:pPr>
      <w:r w:rsidRPr="00F9779D">
        <w:rPr>
          <w:color w:val="C00000"/>
        </w:rPr>
        <w:t>METTRE TOUT LES DIAGRAMMES, MAIS VRAIMENT TOUS</w:t>
      </w:r>
    </w:p>
    <w:p w14:paraId="777C20F6" w14:textId="77777777" w:rsidR="00F9779D" w:rsidRDefault="00F9779D" w:rsidP="008C633A">
      <w:pPr>
        <w:pStyle w:val="Titre3"/>
      </w:pPr>
    </w:p>
    <w:p w14:paraId="70097D6B" w14:textId="77777777" w:rsidR="00F9779D" w:rsidRDefault="00F9779D" w:rsidP="008C633A">
      <w:pPr>
        <w:pStyle w:val="Titre3"/>
      </w:pPr>
    </w:p>
    <w:p w14:paraId="371D5C0C" w14:textId="77777777" w:rsidR="008C633A" w:rsidRDefault="009F6770" w:rsidP="008C633A">
      <w:pPr>
        <w:pStyle w:val="Titre3"/>
      </w:pPr>
      <w:r>
        <w:t>Diagramme d’exigence</w:t>
      </w:r>
      <w:bookmarkEnd w:id="23"/>
      <w:r w:rsidR="001735EC">
        <w:t>s</w:t>
      </w:r>
    </w:p>
    <w:p w14:paraId="7C60FAAB" w14:textId="77777777" w:rsidR="008C633A" w:rsidRDefault="008C633A" w:rsidP="008C633A">
      <w:pPr>
        <w:ind w:hanging="1797"/>
        <w:rPr>
          <w:noProof/>
        </w:rPr>
      </w:pPr>
    </w:p>
    <w:p w14:paraId="2F7D68CF" w14:textId="77777777" w:rsidR="008C633A" w:rsidRPr="008C633A" w:rsidRDefault="008C633A" w:rsidP="008C633A">
      <w:pPr>
        <w:ind w:hanging="1797"/>
      </w:pPr>
      <w:r>
        <w:rPr>
          <w:noProof/>
        </w:rPr>
        <w:drawing>
          <wp:inline distT="0" distB="0" distL="0" distR="0" wp14:anchorId="7AC50009" wp14:editId="729F4DEE">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14:paraId="792A9C3F" w14:textId="77777777" w:rsidR="00A1205E" w:rsidRPr="00A1205E" w:rsidRDefault="00A1205E" w:rsidP="008C633A">
      <w:r>
        <w:br w:type="page"/>
      </w:r>
    </w:p>
    <w:p w14:paraId="72B90EED" w14:textId="77777777" w:rsidR="009F6770" w:rsidRDefault="009F6770" w:rsidP="00C23982">
      <w:pPr>
        <w:pStyle w:val="Titre3"/>
      </w:pPr>
      <w:bookmarkStart w:id="24" w:name="_Toc4140221"/>
      <w:r>
        <w:lastRenderedPageBreak/>
        <w:t>Diagramme</w:t>
      </w:r>
      <w:r w:rsidR="001735EC">
        <w:t>s</w:t>
      </w:r>
      <w:r>
        <w:t xml:space="preserve"> de</w:t>
      </w:r>
      <w:r w:rsidR="001735EC">
        <w:t>s</w:t>
      </w:r>
      <w:r>
        <w:t xml:space="preserve"> cas d’utilisation</w:t>
      </w:r>
      <w:bookmarkEnd w:id="24"/>
    </w:p>
    <w:p w14:paraId="407E859F" w14:textId="77777777" w:rsidR="005A3451" w:rsidRDefault="005A3451" w:rsidP="005A3451"/>
    <w:p w14:paraId="50D8F16A"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2DB24261" w14:textId="77777777" w:rsidR="005A3451" w:rsidRPr="005A3451" w:rsidRDefault="005A3451" w:rsidP="005A3451"/>
    <w:p w14:paraId="2AA95908" w14:textId="77777777" w:rsidR="00A1205E" w:rsidRDefault="00A1205E" w:rsidP="00A1205E">
      <w:r>
        <w:rPr>
          <w:noProof/>
        </w:rPr>
        <w:drawing>
          <wp:inline distT="0" distB="0" distL="0" distR="0" wp14:anchorId="647DA828" wp14:editId="43A8FABF">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3DC960EC"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71980F7A" w14:textId="77777777" w:rsidR="00CE61B9" w:rsidRDefault="00CE61B9" w:rsidP="00014A95">
      <w:pPr>
        <w:jc w:val="both"/>
        <w:rPr>
          <w:rFonts w:asciiTheme="majorHAnsi" w:hAnsiTheme="majorHAnsi" w:cstheme="majorHAnsi"/>
        </w:rPr>
      </w:pPr>
    </w:p>
    <w:p w14:paraId="7196C20A"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3F9EEA40" w14:textId="77777777" w:rsidR="00CE61B9" w:rsidRDefault="00CE61B9" w:rsidP="00014A95">
      <w:pPr>
        <w:jc w:val="both"/>
        <w:rPr>
          <w:rFonts w:asciiTheme="majorHAnsi" w:hAnsiTheme="majorHAnsi" w:cstheme="majorHAnsi"/>
        </w:rPr>
      </w:pPr>
    </w:p>
    <w:p w14:paraId="4E8D7363"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23908A83" w14:textId="77777777" w:rsidR="00014A95" w:rsidRDefault="00014A95" w:rsidP="00A1205E"/>
    <w:p w14:paraId="7B1E8C7E" w14:textId="77777777" w:rsidR="008A44FD" w:rsidRDefault="008A44FD" w:rsidP="00C23982">
      <w:pPr>
        <w:pStyle w:val="Titre3"/>
      </w:pPr>
    </w:p>
    <w:p w14:paraId="5E00B3DC" w14:textId="77777777" w:rsidR="008A44FD" w:rsidRDefault="008A44FD" w:rsidP="00C23982">
      <w:pPr>
        <w:pStyle w:val="Titre3"/>
      </w:pPr>
    </w:p>
    <w:p w14:paraId="5C00E2F3" w14:textId="77777777" w:rsidR="008A44FD" w:rsidRDefault="008A44FD" w:rsidP="00C23982">
      <w:pPr>
        <w:pStyle w:val="Titre3"/>
      </w:pPr>
    </w:p>
    <w:p w14:paraId="290F70ED" w14:textId="77777777" w:rsidR="008A44FD" w:rsidRDefault="008A44FD" w:rsidP="00C23982">
      <w:pPr>
        <w:pStyle w:val="Titre3"/>
      </w:pPr>
    </w:p>
    <w:p w14:paraId="506BF61C" w14:textId="77777777" w:rsidR="008A44FD" w:rsidRDefault="008A44FD" w:rsidP="00C23982">
      <w:pPr>
        <w:pStyle w:val="Titre3"/>
      </w:pPr>
    </w:p>
    <w:p w14:paraId="58CD6AFC" w14:textId="77777777" w:rsidR="008A44FD" w:rsidRDefault="008A44FD" w:rsidP="00C23982">
      <w:pPr>
        <w:pStyle w:val="Titre3"/>
      </w:pPr>
    </w:p>
    <w:p w14:paraId="5B8E2514" w14:textId="77777777" w:rsidR="00CE61B9" w:rsidRDefault="00CE61B9" w:rsidP="00CE61B9">
      <w:pPr>
        <w:pStyle w:val="Titre3"/>
      </w:pPr>
      <w:bookmarkStart w:id="25" w:name="_Toc4140222"/>
    </w:p>
    <w:p w14:paraId="773160CE" w14:textId="77777777" w:rsidR="00CE61B9" w:rsidRDefault="00CE61B9" w:rsidP="00CE61B9">
      <w:pPr>
        <w:pStyle w:val="Titre3"/>
      </w:pPr>
    </w:p>
    <w:p w14:paraId="3C5BB84C" w14:textId="77777777" w:rsidR="00F362BA" w:rsidRDefault="009F6770" w:rsidP="00CE61B9">
      <w:pPr>
        <w:pStyle w:val="Titre3"/>
      </w:pPr>
      <w:r>
        <w:t>Diagramme</w:t>
      </w:r>
      <w:r w:rsidR="000918E2">
        <w:t>s</w:t>
      </w:r>
      <w:r>
        <w:t xml:space="preserve"> de séquences</w:t>
      </w:r>
      <w:bookmarkEnd w:id="25"/>
    </w:p>
    <w:p w14:paraId="25BA0005" w14:textId="77777777" w:rsidR="00CE61B9" w:rsidRPr="00CE61B9" w:rsidRDefault="00CE61B9" w:rsidP="00CE61B9"/>
    <w:p w14:paraId="6B9F936F"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63E7FE6F" w14:textId="77777777" w:rsidR="008A44FD" w:rsidRPr="008A44FD" w:rsidRDefault="008A44FD" w:rsidP="008A44FD">
      <w:r>
        <w:rPr>
          <w:noProof/>
        </w:rPr>
        <w:lastRenderedPageBreak/>
        <w:drawing>
          <wp:inline distT="0" distB="0" distL="0" distR="0" wp14:anchorId="44A840A9" wp14:editId="05C573FB">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5618E4EE" w14:textId="77777777" w:rsidR="00F362BA" w:rsidRDefault="00F362BA" w:rsidP="00A1205E">
      <w:pPr>
        <w:rPr>
          <w:noProof/>
        </w:rPr>
      </w:pPr>
    </w:p>
    <w:p w14:paraId="14135AED" w14:textId="77777777" w:rsidR="00F362BA" w:rsidRDefault="00F362BA" w:rsidP="00A1205E">
      <w:pPr>
        <w:rPr>
          <w:noProof/>
        </w:rPr>
      </w:pPr>
    </w:p>
    <w:p w14:paraId="4593EF1E" w14:textId="77777777" w:rsidR="00F362BA" w:rsidRDefault="00F362BA" w:rsidP="00F362BA">
      <w:pPr>
        <w:pStyle w:val="Sous-titre"/>
        <w:jc w:val="both"/>
        <w:rPr>
          <w:sz w:val="24"/>
        </w:rPr>
      </w:pPr>
    </w:p>
    <w:p w14:paraId="57493481" w14:textId="77777777" w:rsidR="00F362BA" w:rsidRPr="008A44FD" w:rsidRDefault="00F362BA" w:rsidP="00F362BA">
      <w:pPr>
        <w:pStyle w:val="Sous-titre"/>
        <w:rPr>
          <w:sz w:val="24"/>
        </w:rPr>
      </w:pPr>
      <w:r>
        <w:rPr>
          <w:sz w:val="24"/>
        </w:rPr>
        <w:t>Description :</w:t>
      </w:r>
    </w:p>
    <w:p w14:paraId="2E701434" w14:textId="77777777" w:rsidR="00F362BA" w:rsidRDefault="00F362BA" w:rsidP="00A1205E">
      <w:pPr>
        <w:rPr>
          <w:noProof/>
        </w:rPr>
      </w:pPr>
    </w:p>
    <w:p w14:paraId="1CC3D27A" w14:textId="77777777" w:rsidR="00A1205E" w:rsidRDefault="008A44FD" w:rsidP="00A1205E">
      <w:r>
        <w:rPr>
          <w:noProof/>
        </w:rPr>
        <w:lastRenderedPageBreak/>
        <w:drawing>
          <wp:inline distT="0" distB="0" distL="0" distR="0" wp14:anchorId="02FF1CD5" wp14:editId="1001D725">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1F6E6604" w14:textId="77777777" w:rsidR="00A1205E" w:rsidRPr="00A1205E" w:rsidRDefault="00A1205E" w:rsidP="00A1205E"/>
    <w:p w14:paraId="694C7D2B" w14:textId="77777777" w:rsidR="00C7073B" w:rsidRDefault="00C7073B" w:rsidP="00C23982">
      <w:pPr>
        <w:pStyle w:val="Titre3"/>
      </w:pPr>
    </w:p>
    <w:p w14:paraId="366AD308" w14:textId="77777777" w:rsidR="00C7073B" w:rsidRDefault="00C7073B" w:rsidP="00C23982">
      <w:pPr>
        <w:pStyle w:val="Titre3"/>
      </w:pPr>
    </w:p>
    <w:p w14:paraId="3B2EAFC6" w14:textId="77777777" w:rsidR="00C7073B" w:rsidRDefault="00C7073B" w:rsidP="00C23982">
      <w:pPr>
        <w:pStyle w:val="Titre3"/>
      </w:pPr>
    </w:p>
    <w:p w14:paraId="091A1EEB" w14:textId="77777777" w:rsidR="00C7073B" w:rsidRDefault="00C7073B" w:rsidP="00C23982">
      <w:pPr>
        <w:pStyle w:val="Titre3"/>
      </w:pPr>
    </w:p>
    <w:p w14:paraId="4A20C4A2" w14:textId="77777777" w:rsidR="00C7073B" w:rsidRDefault="00C7073B" w:rsidP="00C23982">
      <w:pPr>
        <w:pStyle w:val="Titre3"/>
      </w:pPr>
    </w:p>
    <w:p w14:paraId="66245B95" w14:textId="77777777" w:rsidR="00C7073B" w:rsidRDefault="00C7073B" w:rsidP="00C23982">
      <w:pPr>
        <w:pStyle w:val="Titre3"/>
      </w:pPr>
    </w:p>
    <w:p w14:paraId="1BDA5014" w14:textId="77777777" w:rsidR="00C7073B" w:rsidRDefault="00C7073B" w:rsidP="00C23982">
      <w:pPr>
        <w:pStyle w:val="Titre3"/>
      </w:pPr>
    </w:p>
    <w:p w14:paraId="213EC6CA" w14:textId="77777777" w:rsidR="00C7073B" w:rsidRDefault="00C7073B" w:rsidP="00C23982">
      <w:pPr>
        <w:pStyle w:val="Titre3"/>
      </w:pPr>
    </w:p>
    <w:p w14:paraId="005CFDB7" w14:textId="77777777" w:rsidR="00C7073B" w:rsidRDefault="00C7073B" w:rsidP="00C23982">
      <w:pPr>
        <w:pStyle w:val="Titre3"/>
      </w:pPr>
    </w:p>
    <w:p w14:paraId="0A7E1027" w14:textId="77777777" w:rsidR="00C7073B" w:rsidRDefault="00C7073B" w:rsidP="00C23982">
      <w:pPr>
        <w:pStyle w:val="Titre3"/>
      </w:pPr>
    </w:p>
    <w:p w14:paraId="213E6444" w14:textId="77777777" w:rsidR="00C7073B" w:rsidRDefault="00C7073B" w:rsidP="00C23982">
      <w:pPr>
        <w:pStyle w:val="Titre3"/>
      </w:pPr>
    </w:p>
    <w:p w14:paraId="71993A1D" w14:textId="77777777" w:rsidR="00C7073B" w:rsidRDefault="00C7073B" w:rsidP="00C23982">
      <w:pPr>
        <w:pStyle w:val="Titre3"/>
      </w:pPr>
    </w:p>
    <w:p w14:paraId="1E576F0C" w14:textId="77777777" w:rsidR="00C7073B" w:rsidRDefault="000918E2" w:rsidP="00C23982">
      <w:pPr>
        <w:pStyle w:val="Titre3"/>
      </w:pPr>
      <w:bookmarkStart w:id="26" w:name="_Toc4140223"/>
      <w:r>
        <w:t>Diagramme</w:t>
      </w:r>
      <w:r w:rsidR="001735EC">
        <w:t>s</w:t>
      </w:r>
      <w:r>
        <w:t xml:space="preserve"> de classe</w:t>
      </w:r>
      <w:bookmarkEnd w:id="26"/>
      <w:r w:rsidR="001735EC">
        <w:t>s</w:t>
      </w:r>
    </w:p>
    <w:p w14:paraId="1B4BEF03" w14:textId="77777777" w:rsidR="00C7073B" w:rsidRDefault="00C7073B" w:rsidP="00C23982">
      <w:pPr>
        <w:pStyle w:val="Titre3"/>
      </w:pPr>
    </w:p>
    <w:p w14:paraId="4B1CFCCA" w14:textId="77777777" w:rsidR="009F6770" w:rsidRDefault="009D350C" w:rsidP="00CE61B9">
      <w:pPr>
        <w:ind w:hanging="1797"/>
      </w:pPr>
      <w:r>
        <w:rPr>
          <w:noProof/>
        </w:rPr>
        <w:lastRenderedPageBreak/>
        <w:drawing>
          <wp:inline distT="0" distB="0" distL="0" distR="0" wp14:anchorId="31A77006" wp14:editId="7F816EE4">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321A9BCA" w14:textId="77777777" w:rsidR="00A1205E" w:rsidRDefault="00A1205E" w:rsidP="00A1205E"/>
    <w:p w14:paraId="41D75605" w14:textId="77777777" w:rsidR="00A1205E" w:rsidRPr="00A1205E" w:rsidRDefault="00A1205E" w:rsidP="00A1205E"/>
    <w:p w14:paraId="7D0BDC26" w14:textId="77777777" w:rsidR="006049E0" w:rsidRDefault="006049E0" w:rsidP="00C23982">
      <w:pPr>
        <w:pStyle w:val="Titre3"/>
      </w:pPr>
    </w:p>
    <w:p w14:paraId="4B0991F1" w14:textId="77777777" w:rsidR="006049E0" w:rsidRDefault="006049E0" w:rsidP="00C23982">
      <w:pPr>
        <w:pStyle w:val="Titre3"/>
      </w:pPr>
    </w:p>
    <w:p w14:paraId="4930B95F" w14:textId="77777777" w:rsidR="006049E0" w:rsidRDefault="006049E0" w:rsidP="00C23982">
      <w:pPr>
        <w:pStyle w:val="Titre3"/>
      </w:pPr>
    </w:p>
    <w:p w14:paraId="6D443DC9" w14:textId="77777777" w:rsidR="006049E0" w:rsidRDefault="006049E0" w:rsidP="00C23982">
      <w:pPr>
        <w:pStyle w:val="Titre3"/>
      </w:pPr>
    </w:p>
    <w:p w14:paraId="6E0344C6" w14:textId="77777777" w:rsidR="006049E0" w:rsidRDefault="006049E0" w:rsidP="00C23982">
      <w:pPr>
        <w:pStyle w:val="Titre3"/>
      </w:pPr>
    </w:p>
    <w:p w14:paraId="0E724A68" w14:textId="77777777" w:rsidR="006049E0" w:rsidRDefault="006049E0" w:rsidP="00C23982">
      <w:pPr>
        <w:pStyle w:val="Titre3"/>
      </w:pPr>
    </w:p>
    <w:p w14:paraId="519D2F9A" w14:textId="77777777" w:rsidR="006049E0" w:rsidRDefault="006049E0" w:rsidP="00C23982">
      <w:pPr>
        <w:pStyle w:val="Titre3"/>
      </w:pPr>
    </w:p>
    <w:p w14:paraId="16380D26" w14:textId="77777777" w:rsidR="006049E0" w:rsidRDefault="006049E0" w:rsidP="00C23982">
      <w:pPr>
        <w:pStyle w:val="Titre3"/>
      </w:pPr>
    </w:p>
    <w:p w14:paraId="7F5D3B59" w14:textId="77777777" w:rsidR="006049E0" w:rsidRDefault="006049E0" w:rsidP="00C23982">
      <w:pPr>
        <w:pStyle w:val="Titre3"/>
      </w:pPr>
    </w:p>
    <w:p w14:paraId="36BACFA7" w14:textId="77777777" w:rsidR="006049E0" w:rsidRDefault="00F9779D" w:rsidP="00C23982">
      <w:pPr>
        <w:pStyle w:val="Titre3"/>
      </w:pPr>
      <w:r>
        <w:rPr>
          <w:noProof/>
        </w:rPr>
        <w:drawing>
          <wp:anchor distT="0" distB="0" distL="114300" distR="114300" simplePos="0" relativeHeight="251666944" behindDoc="0" locked="0" layoutInCell="1" allowOverlap="1" wp14:anchorId="2388236E" wp14:editId="38C3FD84">
            <wp:simplePos x="0" y="0"/>
            <wp:positionH relativeFrom="column">
              <wp:posOffset>-735965</wp:posOffset>
            </wp:positionH>
            <wp:positionV relativeFrom="paragraph">
              <wp:posOffset>344805</wp:posOffset>
            </wp:positionV>
            <wp:extent cx="7021830" cy="4655820"/>
            <wp:effectExtent l="0" t="0" r="762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21830" cy="4655820"/>
                    </a:xfrm>
                    <a:prstGeom prst="rect">
                      <a:avLst/>
                    </a:prstGeom>
                  </pic:spPr>
                </pic:pic>
              </a:graphicData>
            </a:graphic>
            <wp14:sizeRelH relativeFrom="margin">
              <wp14:pctWidth>0</wp14:pctWidth>
            </wp14:sizeRelH>
            <wp14:sizeRelV relativeFrom="margin">
              <wp14:pctHeight>0</wp14:pctHeight>
            </wp14:sizeRelV>
          </wp:anchor>
        </w:drawing>
      </w:r>
      <w:r>
        <w:t>Diagramme de Gantt</w:t>
      </w:r>
    </w:p>
    <w:p w14:paraId="37BCF922" w14:textId="77777777" w:rsidR="00F9779D" w:rsidRDefault="00F9779D" w:rsidP="00F9779D"/>
    <w:p w14:paraId="67AE616B" w14:textId="77777777" w:rsidR="00F9779D" w:rsidRDefault="00F9779D" w:rsidP="00F9779D"/>
    <w:p w14:paraId="27DC3E6F" w14:textId="77777777" w:rsidR="00F9779D" w:rsidRDefault="00F9779D" w:rsidP="00F9779D"/>
    <w:p w14:paraId="4753E5C4" w14:textId="77777777" w:rsidR="00F9779D" w:rsidRDefault="00F9779D" w:rsidP="00F9779D"/>
    <w:p w14:paraId="78A267F1" w14:textId="77777777" w:rsidR="00F9779D" w:rsidRDefault="00F9779D" w:rsidP="00F9779D"/>
    <w:p w14:paraId="097A7D4B" w14:textId="77777777" w:rsidR="00F9779D" w:rsidRDefault="00F9779D" w:rsidP="00F9779D"/>
    <w:p w14:paraId="3B2559B9" w14:textId="77777777" w:rsidR="00F9779D" w:rsidRDefault="00F9779D" w:rsidP="00F9779D"/>
    <w:p w14:paraId="22EFDFE2" w14:textId="77777777" w:rsidR="00F9779D" w:rsidRDefault="00F9779D" w:rsidP="00F9779D"/>
    <w:p w14:paraId="676C9420" w14:textId="77777777" w:rsidR="00F9779D" w:rsidRDefault="00F9779D" w:rsidP="00F9779D"/>
    <w:p w14:paraId="4B7B8437" w14:textId="77777777" w:rsidR="00F9779D" w:rsidRDefault="00F9779D" w:rsidP="00F9779D"/>
    <w:p w14:paraId="5C8BFDBB" w14:textId="77777777" w:rsidR="00F9779D" w:rsidRDefault="00F9779D" w:rsidP="00F9779D"/>
    <w:p w14:paraId="0191E147" w14:textId="77777777" w:rsidR="00F9779D" w:rsidRDefault="00F9779D" w:rsidP="00F9779D"/>
    <w:p w14:paraId="547C1B50" w14:textId="77777777" w:rsidR="00F9779D" w:rsidRDefault="00F9779D" w:rsidP="00F9779D"/>
    <w:p w14:paraId="3830A095" w14:textId="77777777" w:rsidR="00F9779D" w:rsidRDefault="00F9779D" w:rsidP="00F9779D"/>
    <w:p w14:paraId="3C8D553D" w14:textId="77777777" w:rsidR="00F9779D" w:rsidRDefault="00F9779D" w:rsidP="00F9779D">
      <w:pPr>
        <w:jc w:val="both"/>
      </w:pPr>
    </w:p>
    <w:p w14:paraId="150BC839" w14:textId="77777777" w:rsidR="00F9779D" w:rsidRDefault="00F9779D" w:rsidP="00F9779D">
      <w:pPr>
        <w:jc w:val="both"/>
      </w:pPr>
    </w:p>
    <w:p w14:paraId="000CFBFE" w14:textId="77777777" w:rsidR="00F9779D" w:rsidRDefault="00F9779D" w:rsidP="00F9779D"/>
    <w:p w14:paraId="0D2BE51E" w14:textId="77777777" w:rsidR="00F9779D" w:rsidRPr="00F9779D" w:rsidRDefault="00F9779D" w:rsidP="00F9779D"/>
    <w:p w14:paraId="680158F5" w14:textId="77777777" w:rsidR="000918E2" w:rsidRDefault="000918E2" w:rsidP="00C23982">
      <w:pPr>
        <w:pStyle w:val="Titre3"/>
      </w:pPr>
      <w:bookmarkStart w:id="27" w:name="_Toc4140224"/>
      <w:r>
        <w:t>Diagramme de Base de données</w:t>
      </w:r>
      <w:bookmarkEnd w:id="27"/>
    </w:p>
    <w:p w14:paraId="16BEAB2F" w14:textId="77777777" w:rsidR="006049E0" w:rsidRDefault="006049E0" w:rsidP="006049E0"/>
    <w:p w14:paraId="2BB9D4DC" w14:textId="77777777" w:rsidR="006049E0" w:rsidRDefault="00773E32" w:rsidP="006049E0">
      <w:r>
        <w:rPr>
          <w:noProof/>
        </w:rPr>
        <w:lastRenderedPageBreak/>
        <mc:AlternateContent>
          <mc:Choice Requires="wps">
            <w:drawing>
              <wp:anchor distT="45720" distB="45720" distL="114300" distR="114300" simplePos="0" relativeHeight="251664896" behindDoc="0" locked="0" layoutInCell="1" allowOverlap="1" wp14:anchorId="51E18087" wp14:editId="530C9122">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4F446FCA"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18087" id="Zone de texte 2" o:spid="_x0000_s1029" type="#_x0000_t202" style="position:absolute;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4F446FCA" w14:textId="77777777" w:rsidR="00773E32" w:rsidRDefault="00773E32">
                      <w:r>
                        <w:t>VC</w:t>
                      </w:r>
                    </w:p>
                  </w:txbxContent>
                </v:textbox>
                <w10:wrap anchorx="margin"/>
              </v:shape>
            </w:pict>
          </mc:Fallback>
        </mc:AlternateContent>
      </w:r>
      <w:r w:rsidR="006049E0">
        <w:rPr>
          <w:noProof/>
        </w:rPr>
        <w:drawing>
          <wp:inline distT="0" distB="0" distL="0" distR="0" wp14:anchorId="2428BA3E" wp14:editId="497D9DC9">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1327CAE6"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789F9E43"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1E875FD6" w14:textId="77777777" w:rsidR="00014A95" w:rsidRPr="00014A95" w:rsidRDefault="00014A95" w:rsidP="00014A95">
      <w:pPr>
        <w:jc w:val="both"/>
        <w:rPr>
          <w:rFonts w:asciiTheme="majorHAnsi" w:hAnsiTheme="majorHAnsi" w:cstheme="majorHAnsi"/>
        </w:rPr>
      </w:pPr>
    </w:p>
    <w:p w14:paraId="4A74530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BA14B64"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25D6291A" w14:textId="77777777" w:rsidR="00014A95" w:rsidRPr="00014A95" w:rsidRDefault="00014A95" w:rsidP="00014A95">
      <w:pPr>
        <w:jc w:val="both"/>
        <w:rPr>
          <w:rFonts w:asciiTheme="majorHAnsi" w:hAnsiTheme="majorHAnsi" w:cstheme="majorHAnsi"/>
        </w:rPr>
      </w:pPr>
    </w:p>
    <w:p w14:paraId="23F381F8"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4FCDD16C"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25E7FD45" w14:textId="77777777" w:rsidR="00014A95" w:rsidRDefault="00014A95" w:rsidP="006049E0"/>
    <w:p w14:paraId="4FEBFC29" w14:textId="77777777" w:rsidR="00014A95" w:rsidRDefault="00014A95" w:rsidP="006049E0"/>
    <w:p w14:paraId="2B357E4C" w14:textId="77777777" w:rsidR="00014A95" w:rsidRDefault="00014A95" w:rsidP="006049E0"/>
    <w:p w14:paraId="3E3AF570" w14:textId="77777777" w:rsidR="00014A95" w:rsidRDefault="00014A95" w:rsidP="006049E0"/>
    <w:p w14:paraId="76E69CA1" w14:textId="77777777" w:rsidR="00014A95" w:rsidRDefault="00014A95" w:rsidP="006049E0"/>
    <w:p w14:paraId="0813CF9E" w14:textId="77777777" w:rsidR="00014A95" w:rsidRDefault="00014A95" w:rsidP="006049E0"/>
    <w:p w14:paraId="7B108F13" w14:textId="77777777" w:rsidR="00014A95" w:rsidRPr="006049E0" w:rsidRDefault="00014A95" w:rsidP="006049E0"/>
    <w:p w14:paraId="454DD253" w14:textId="77777777" w:rsidR="00A1205E" w:rsidRDefault="00A1205E" w:rsidP="00A1205E"/>
    <w:p w14:paraId="558A8EE5" w14:textId="77777777" w:rsidR="00A1205E" w:rsidRPr="00A1205E" w:rsidRDefault="00A1205E" w:rsidP="00A1205E"/>
    <w:p w14:paraId="3F98D1BD" w14:textId="77777777" w:rsidR="006D0201" w:rsidRPr="006D0201" w:rsidRDefault="000918E2" w:rsidP="006D0201">
      <w:pPr>
        <w:pStyle w:val="Titre3"/>
      </w:pPr>
      <w:bookmarkStart w:id="28" w:name="_Toc4140225"/>
      <w:r>
        <w:t>Diagramme de Déploiement</w:t>
      </w:r>
      <w:bookmarkEnd w:id="28"/>
    </w:p>
    <w:p w14:paraId="64B324BD" w14:textId="77777777" w:rsidR="008A44FD" w:rsidRDefault="008A44FD" w:rsidP="008A44FD"/>
    <w:p w14:paraId="479541C6" w14:textId="77777777" w:rsidR="008A44FD" w:rsidRDefault="00773E32" w:rsidP="008A44FD">
      <w:pPr>
        <w:pStyle w:val="Titre3"/>
      </w:pPr>
      <w:r>
        <w:rPr>
          <w:noProof/>
        </w:rPr>
        <w:drawing>
          <wp:inline distT="0" distB="0" distL="0" distR="0" wp14:anchorId="731B09E0" wp14:editId="6F56B8C1">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44091DF9" w14:textId="77777777" w:rsidR="00773E32" w:rsidRDefault="00773E32" w:rsidP="00773E32">
      <w:pPr>
        <w:jc w:val="both"/>
      </w:pPr>
    </w:p>
    <w:p w14:paraId="2CCFB984" w14:textId="77777777" w:rsidR="00773E32" w:rsidRPr="00757DD1" w:rsidRDefault="00773E32" w:rsidP="00773E32">
      <w:pPr>
        <w:jc w:val="both"/>
        <w:rPr>
          <w:rFonts w:asciiTheme="majorHAnsi" w:hAnsiTheme="majorHAnsi" w:cstheme="majorHAnsi"/>
          <w:sz w:val="28"/>
          <w:szCs w:val="28"/>
          <w:u w:val="single"/>
        </w:rPr>
      </w:pPr>
      <w:r w:rsidRPr="00757DD1">
        <w:rPr>
          <w:rFonts w:asciiTheme="majorHAnsi" w:hAnsiTheme="majorHAnsi" w:cstheme="majorHAnsi"/>
          <w:sz w:val="28"/>
          <w:szCs w:val="28"/>
          <w:u w:val="single"/>
        </w:rPr>
        <w:t>Mesure de la température :</w:t>
      </w:r>
    </w:p>
    <w:p w14:paraId="380CD18C" w14:textId="77777777" w:rsidR="00773E32" w:rsidRPr="00773E32" w:rsidRDefault="00773E32" w:rsidP="00773E32">
      <w:pPr>
        <w:jc w:val="both"/>
        <w:rPr>
          <w:rFonts w:asciiTheme="majorHAnsi" w:hAnsiTheme="majorHAnsi" w:cstheme="majorHAnsi"/>
        </w:rPr>
      </w:pPr>
    </w:p>
    <w:p w14:paraId="5ECFC478"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63B11CEA" w14:textId="77777777" w:rsidR="00773E32" w:rsidRPr="00773E32" w:rsidRDefault="00773E32" w:rsidP="00773E32">
      <w:pPr>
        <w:jc w:val="both"/>
        <w:rPr>
          <w:rFonts w:asciiTheme="majorHAnsi" w:hAnsiTheme="majorHAnsi" w:cstheme="majorHAnsi"/>
        </w:rPr>
      </w:pPr>
    </w:p>
    <w:p w14:paraId="1CAF1760"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0420739A" w14:textId="77777777" w:rsidR="00773E32" w:rsidRPr="00773E32" w:rsidRDefault="00773E32" w:rsidP="00773E32">
      <w:pPr>
        <w:jc w:val="both"/>
        <w:rPr>
          <w:rFonts w:asciiTheme="majorHAnsi" w:hAnsiTheme="majorHAnsi" w:cstheme="majorHAnsi"/>
        </w:rPr>
      </w:pPr>
    </w:p>
    <w:p w14:paraId="6BFF977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47636742" w14:textId="77777777" w:rsidR="006D0201" w:rsidRDefault="006D0201" w:rsidP="008A44FD">
      <w:pPr>
        <w:pStyle w:val="Titre3"/>
      </w:pPr>
    </w:p>
    <w:p w14:paraId="4B7D2884" w14:textId="77777777" w:rsidR="00784432" w:rsidRPr="00784432" w:rsidRDefault="00784432" w:rsidP="00C23982"/>
    <w:p w14:paraId="1B882C1E" w14:textId="77777777" w:rsidR="00784432" w:rsidRPr="00784432" w:rsidRDefault="00784432" w:rsidP="00C23982"/>
    <w:p w14:paraId="52113E68" w14:textId="77777777" w:rsidR="00784432" w:rsidRPr="00784432" w:rsidRDefault="00784432" w:rsidP="00C23982"/>
    <w:sectPr w:rsidR="00784432" w:rsidRPr="00784432" w:rsidSect="00293820">
      <w:footerReference w:type="default" r:id="rId20"/>
      <w:footerReference w:type="first" r:id="rId21"/>
      <w:pgSz w:w="12240" w:h="15840"/>
      <w:pgMar w:top="1440" w:right="1797" w:bottom="1440" w:left="1797" w:header="720" w:footer="56"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DAC95" w14:textId="77777777" w:rsidR="006F1050" w:rsidRDefault="006F1050">
      <w:r>
        <w:separator/>
      </w:r>
    </w:p>
  </w:endnote>
  <w:endnote w:type="continuationSeparator" w:id="0">
    <w:p w14:paraId="766B3D6B" w14:textId="77777777" w:rsidR="006F1050" w:rsidRDefault="006F1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937395"/>
      <w:docPartObj>
        <w:docPartGallery w:val="Page Numbers (Bottom of Page)"/>
        <w:docPartUnique/>
      </w:docPartObj>
    </w:sdtPr>
    <w:sdtContent>
      <w:p w14:paraId="644BDAE4" w14:textId="758ECEA8" w:rsidR="00293820" w:rsidRDefault="00293820">
        <w:pPr>
          <w:pStyle w:val="Pieddepage"/>
          <w:jc w:val="right"/>
        </w:pPr>
        <w:r>
          <w:rPr>
            <w:noProof/>
          </w:rPr>
          <w:drawing>
            <wp:anchor distT="0" distB="0" distL="114300" distR="114300" simplePos="0" relativeHeight="251659264" behindDoc="1" locked="0" layoutInCell="1" allowOverlap="1" wp14:anchorId="66336C69" wp14:editId="047CF3B1">
              <wp:simplePos x="0" y="0"/>
              <wp:positionH relativeFrom="margin">
                <wp:posOffset>-714375</wp:posOffset>
              </wp:positionH>
              <wp:positionV relativeFrom="paragraph">
                <wp:posOffset>8890</wp:posOffset>
              </wp:positionV>
              <wp:extent cx="2095500" cy="68954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p w14:paraId="6CD57E43" w14:textId="0CE327AF" w:rsidR="00293820" w:rsidRDefault="00293820" w:rsidP="00293820">
        <w:pPr>
          <w:pStyle w:val="Pieddepage"/>
          <w:jc w:val="center"/>
        </w:pPr>
        <w:r>
          <w:tab/>
        </w:r>
        <w:r>
          <w:tab/>
        </w:r>
        <w:r>
          <w:fldChar w:fldCharType="begin"/>
        </w:r>
        <w:r>
          <w:instrText>PAGE   \* MERGEFORMAT</w:instrText>
        </w:r>
        <w:r>
          <w:fldChar w:fldCharType="separate"/>
        </w:r>
        <w:r>
          <w:t>2</w:t>
        </w:r>
        <w:r>
          <w:fldChar w:fldCharType="end"/>
        </w:r>
      </w:p>
    </w:sdtContent>
  </w:sdt>
  <w:p w14:paraId="30BBAF0E" w14:textId="4321A60B" w:rsidR="0033166E" w:rsidRDefault="0033166E" w:rsidP="00293820">
    <w:pPr>
      <w:pStyle w:val="Pieddepage"/>
      <w:tabs>
        <w:tab w:val="clear" w:pos="4320"/>
        <w:tab w:val="clear" w:pos="8640"/>
        <w:tab w:val="right" w:pos="864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42318" w14:textId="77777777"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96175" w14:textId="77777777" w:rsidR="006F1050" w:rsidRDefault="006F1050">
      <w:r>
        <w:separator/>
      </w:r>
    </w:p>
  </w:footnote>
  <w:footnote w:type="continuationSeparator" w:id="0">
    <w:p w14:paraId="7D7D73A8" w14:textId="77777777" w:rsidR="006F1050" w:rsidRDefault="006F1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20E1"/>
    <w:rsid w:val="001107E5"/>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293820"/>
    <w:rsid w:val="00310352"/>
    <w:rsid w:val="00313828"/>
    <w:rsid w:val="003235F1"/>
    <w:rsid w:val="0033166E"/>
    <w:rsid w:val="00341BCD"/>
    <w:rsid w:val="00347D1B"/>
    <w:rsid w:val="00351BA8"/>
    <w:rsid w:val="003664F8"/>
    <w:rsid w:val="00372D25"/>
    <w:rsid w:val="00377730"/>
    <w:rsid w:val="00395F97"/>
    <w:rsid w:val="003C7B99"/>
    <w:rsid w:val="003F0696"/>
    <w:rsid w:val="003F0A6B"/>
    <w:rsid w:val="003F2ED6"/>
    <w:rsid w:val="00420F85"/>
    <w:rsid w:val="004248C9"/>
    <w:rsid w:val="0042530B"/>
    <w:rsid w:val="004340C0"/>
    <w:rsid w:val="00493F28"/>
    <w:rsid w:val="00497CD1"/>
    <w:rsid w:val="004E2F6E"/>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1050"/>
    <w:rsid w:val="006F77CA"/>
    <w:rsid w:val="007138C0"/>
    <w:rsid w:val="00715171"/>
    <w:rsid w:val="00732AF9"/>
    <w:rsid w:val="00752CE7"/>
    <w:rsid w:val="00757DD1"/>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F6770"/>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39CA"/>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6126FB8B"/>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7DD1"/>
  </w:style>
  <w:style w:type="paragraph" w:styleId="Titre1">
    <w:name w:val="heading 1"/>
    <w:basedOn w:val="Normal"/>
    <w:next w:val="Normal"/>
    <w:link w:val="Titre1Car"/>
    <w:uiPriority w:val="9"/>
    <w:qFormat/>
    <w:rsid w:val="00757DD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757DD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757DD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57DD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757DD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757DD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757DD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757DD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757DD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57DD1"/>
    <w:pPr>
      <w:spacing w:after="0" w:line="240" w:lineRule="auto"/>
    </w:pPr>
  </w:style>
  <w:style w:type="paragraph" w:styleId="En-ttedetabledesmatires">
    <w:name w:val="TOC Heading"/>
    <w:basedOn w:val="Titre1"/>
    <w:next w:val="Normal"/>
    <w:uiPriority w:val="39"/>
    <w:unhideWhenUsed/>
    <w:qFormat/>
    <w:rsid w:val="00757DD1"/>
    <w:pPr>
      <w:outlineLvl w:val="9"/>
    </w:p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uiPriority w:val="22"/>
    <w:qFormat/>
    <w:rsid w:val="00757DD1"/>
    <w:rPr>
      <w:b/>
      <w:bCs/>
    </w:rPr>
  </w:style>
  <w:style w:type="paragraph" w:styleId="Sous-titre">
    <w:name w:val="Subtitle"/>
    <w:basedOn w:val="Normal"/>
    <w:next w:val="Normal"/>
    <w:link w:val="Sous-titreCar"/>
    <w:uiPriority w:val="11"/>
    <w:qFormat/>
    <w:rsid w:val="00757DD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757DD1"/>
    <w:rPr>
      <w:rFonts w:asciiTheme="majorHAnsi" w:eastAsiaTheme="majorEastAsia" w:hAnsiTheme="majorHAnsi" w:cstheme="majorBidi"/>
      <w:color w:val="4472C4" w:themeColor="accent1"/>
      <w:sz w:val="28"/>
      <w:szCs w:val="28"/>
    </w:rPr>
  </w:style>
  <w:style w:type="character" w:customStyle="1" w:styleId="Titre1Car">
    <w:name w:val="Titre 1 Car"/>
    <w:basedOn w:val="Policepardfaut"/>
    <w:link w:val="Titre1"/>
    <w:uiPriority w:val="9"/>
    <w:rsid w:val="00757DD1"/>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757DD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757DD1"/>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757DD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757DD1"/>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757DD1"/>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757DD1"/>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757DD1"/>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757DD1"/>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757DD1"/>
    <w:pPr>
      <w:spacing w:line="240" w:lineRule="auto"/>
    </w:pPr>
    <w:rPr>
      <w:b/>
      <w:bCs/>
      <w:smallCaps/>
      <w:color w:val="44546A" w:themeColor="text2"/>
    </w:rPr>
  </w:style>
  <w:style w:type="paragraph" w:styleId="Titre">
    <w:name w:val="Title"/>
    <w:basedOn w:val="Normal"/>
    <w:next w:val="Normal"/>
    <w:link w:val="TitreCar"/>
    <w:uiPriority w:val="10"/>
    <w:qFormat/>
    <w:rsid w:val="00757DD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757DD1"/>
    <w:rPr>
      <w:rFonts w:asciiTheme="majorHAnsi" w:eastAsiaTheme="majorEastAsia" w:hAnsiTheme="majorHAnsi" w:cstheme="majorBidi"/>
      <w:caps/>
      <w:color w:val="44546A" w:themeColor="text2"/>
      <w:spacing w:val="-15"/>
      <w:sz w:val="72"/>
      <w:szCs w:val="72"/>
    </w:rPr>
  </w:style>
  <w:style w:type="character" w:styleId="Accentuation">
    <w:name w:val="Emphasis"/>
    <w:basedOn w:val="Policepardfaut"/>
    <w:uiPriority w:val="20"/>
    <w:qFormat/>
    <w:rsid w:val="00757DD1"/>
    <w:rPr>
      <w:i/>
      <w:iCs/>
    </w:rPr>
  </w:style>
  <w:style w:type="paragraph" w:styleId="Citation">
    <w:name w:val="Quote"/>
    <w:basedOn w:val="Normal"/>
    <w:next w:val="Normal"/>
    <w:link w:val="CitationCar"/>
    <w:uiPriority w:val="29"/>
    <w:qFormat/>
    <w:rsid w:val="00757DD1"/>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757DD1"/>
    <w:rPr>
      <w:color w:val="44546A" w:themeColor="text2"/>
      <w:sz w:val="24"/>
      <w:szCs w:val="24"/>
    </w:rPr>
  </w:style>
  <w:style w:type="paragraph" w:styleId="Citationintense">
    <w:name w:val="Intense Quote"/>
    <w:basedOn w:val="Normal"/>
    <w:next w:val="Normal"/>
    <w:link w:val="CitationintenseCar"/>
    <w:uiPriority w:val="30"/>
    <w:qFormat/>
    <w:rsid w:val="00757DD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757DD1"/>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757DD1"/>
    <w:rPr>
      <w:i/>
      <w:iCs/>
      <w:color w:val="595959" w:themeColor="text1" w:themeTint="A6"/>
    </w:rPr>
  </w:style>
  <w:style w:type="character" w:styleId="Accentuationintense">
    <w:name w:val="Intense Emphasis"/>
    <w:basedOn w:val="Policepardfaut"/>
    <w:uiPriority w:val="21"/>
    <w:qFormat/>
    <w:rsid w:val="00757DD1"/>
    <w:rPr>
      <w:b/>
      <w:bCs/>
      <w:i/>
      <w:iCs/>
    </w:rPr>
  </w:style>
  <w:style w:type="character" w:styleId="Rfrencelgre">
    <w:name w:val="Subtle Reference"/>
    <w:basedOn w:val="Policepardfaut"/>
    <w:uiPriority w:val="31"/>
    <w:qFormat/>
    <w:rsid w:val="00757DD1"/>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757DD1"/>
    <w:rPr>
      <w:b/>
      <w:bCs/>
      <w:smallCaps/>
      <w:color w:val="44546A" w:themeColor="text2"/>
      <w:u w:val="single"/>
    </w:rPr>
  </w:style>
  <w:style w:type="character" w:styleId="Titredulivre">
    <w:name w:val="Book Title"/>
    <w:basedOn w:val="Policepardfaut"/>
    <w:uiPriority w:val="33"/>
    <w:qFormat/>
    <w:rsid w:val="00757DD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SSWORD\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99519-9A90-413C-B30E-4251BD086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Template>
  <TotalTime>1093</TotalTime>
  <Pages>23</Pages>
  <Words>1727</Words>
  <Characters>9501</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Black -Cap</cp:lastModifiedBy>
  <cp:revision>62</cp:revision>
  <cp:lastPrinted>2004-03-15T15:16:00Z</cp:lastPrinted>
  <dcterms:created xsi:type="dcterms:W3CDTF">2019-01-08T15:33:00Z</dcterms:created>
  <dcterms:modified xsi:type="dcterms:W3CDTF">2019-04-15T16:51:00Z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